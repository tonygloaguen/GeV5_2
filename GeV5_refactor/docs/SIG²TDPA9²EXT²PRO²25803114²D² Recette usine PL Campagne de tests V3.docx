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eastAsia="en-GB" w:bidi="en-GB"/>
        </w:rPr>
        <w:id w:val="-1857577800"/>
        <w:docPartObj>
          <w:docPartGallery w:val="Cover Pages"/>
          <w:docPartUnique/>
        </w:docPartObj>
      </w:sdtPr>
      <w:sdtEndPr/>
      <w:sdtContent>
        <w:p w14:paraId="05500D60" w14:textId="34476711" w:rsidR="009B6D74" w:rsidRPr="005D451D" w:rsidRDefault="009B6D74" w:rsidP="000D6F24">
          <w:pPr>
            <w:spacing w:before="60" w:after="60"/>
            <w:rPr>
              <w:lang w:eastAsia="en-GB" w:bidi="en-GB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108"/>
          </w:tblGrid>
          <w:tr w:rsidR="009B6D74" w:rsidRPr="005D451D" w14:paraId="71D39F6D" w14:textId="77777777" w:rsidTr="00EA3C46">
            <w:tc>
              <w:tcPr>
                <w:tcW w:w="806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1DD079" w14:textId="4E262F73" w:rsidR="009B6D74" w:rsidRPr="000D6F24" w:rsidRDefault="00337C82" w:rsidP="000D6F24">
                <w:pPr>
                  <w:spacing w:before="60" w:after="60"/>
                  <w:rPr>
                    <w:lang w:eastAsia="en-GB" w:bidi="en-GB"/>
                  </w:rPr>
                </w:pPr>
                <w:r w:rsidRPr="000D6F24">
                  <w:rPr>
                    <w:lang w:eastAsia="en-GB" w:bidi="en-GB"/>
                  </w:rPr>
                  <w:t>Projet Fourniture et installation de capteur radiologiques pour la surveillance des entrées/sorties piétons, véhicules</w:t>
                </w:r>
              </w:p>
            </w:tc>
          </w:tr>
          <w:tr w:rsidR="009B6D74" w:rsidRPr="005D451D" w14:paraId="086A2B59" w14:textId="77777777" w:rsidTr="00EA3C46">
            <w:tc>
              <w:tcPr>
                <w:tcW w:w="8062" w:type="dxa"/>
              </w:tcPr>
              <w:p w14:paraId="317E6DD4" w14:textId="77777777" w:rsidR="009B6D74" w:rsidRDefault="00204341" w:rsidP="0058112C">
                <w:pPr>
                  <w:pStyle w:val="Sansinterligne"/>
                  <w:spacing w:line="216" w:lineRule="auto"/>
                  <w:rPr>
                    <w:rFonts w:cstheme="minorHAnsi"/>
                    <w:b/>
                    <w:bCs/>
                    <w:color w:val="0070C0"/>
                    <w:sz w:val="96"/>
                    <w:szCs w:val="96"/>
                  </w:rPr>
                </w:pPr>
                <w:r>
                  <w:rPr>
                    <w:rFonts w:cstheme="minorHAnsi"/>
                    <w:b/>
                    <w:bCs/>
                    <w:color w:val="0070C0"/>
                    <w:sz w:val="96"/>
                    <w:szCs w:val="96"/>
                  </w:rPr>
                  <w:t>PROCEDURE ET PV DE RECETTE USINE</w:t>
                </w:r>
              </w:p>
              <w:p w14:paraId="6124C873" w14:textId="77777777" w:rsidR="0072146A" w:rsidRDefault="0072146A" w:rsidP="0058112C">
                <w:pPr>
                  <w:pStyle w:val="Sansinterligne"/>
                  <w:spacing w:line="216" w:lineRule="auto"/>
                  <w:rPr>
                    <w:rFonts w:cstheme="minorHAnsi"/>
                    <w:b/>
                    <w:bCs/>
                    <w:color w:val="0070C0"/>
                    <w:sz w:val="96"/>
                    <w:szCs w:val="96"/>
                    <w:lang w:eastAsia="en-GB" w:bidi="en-GB"/>
                  </w:rPr>
                </w:pPr>
                <w:r>
                  <w:rPr>
                    <w:rFonts w:cstheme="minorHAnsi"/>
                    <w:b/>
                    <w:bCs/>
                    <w:color w:val="0070C0"/>
                    <w:sz w:val="96"/>
                    <w:szCs w:val="96"/>
                    <w:lang w:eastAsia="en-GB" w:bidi="en-GB"/>
                  </w:rPr>
                  <w:t xml:space="preserve">GammaScan </w:t>
                </w:r>
                <w:r w:rsidR="00D04BE2">
                  <w:rPr>
                    <w:rFonts w:cstheme="minorHAnsi"/>
                    <w:b/>
                    <w:bCs/>
                    <w:color w:val="0070C0"/>
                    <w:sz w:val="96"/>
                    <w:szCs w:val="96"/>
                    <w:lang w:eastAsia="en-GB" w:bidi="en-GB"/>
                  </w:rPr>
                  <w:t>PL</w:t>
                </w:r>
              </w:p>
              <w:p w14:paraId="5E9800F9" w14:textId="0B082546" w:rsidR="0098199D" w:rsidRPr="000D6F24" w:rsidRDefault="0098199D" w:rsidP="0058112C">
                <w:pPr>
                  <w:pStyle w:val="Sansinterligne"/>
                  <w:spacing w:line="216" w:lineRule="auto"/>
                  <w:rPr>
                    <w:lang w:eastAsia="en-GB" w:bidi="en-GB"/>
                  </w:rPr>
                </w:pPr>
                <w:r>
                  <w:rPr>
                    <w:rFonts w:cstheme="minorHAnsi"/>
                    <w:b/>
                    <w:bCs/>
                    <w:color w:val="0070C0"/>
                    <w:sz w:val="96"/>
                    <w:szCs w:val="96"/>
                    <w:lang w:eastAsia="en-GB" w:bidi="en-GB"/>
                  </w:rPr>
                  <w:t>Campagne de test du 21/10/2025</w:t>
                </w:r>
              </w:p>
            </w:tc>
          </w:tr>
          <w:tr w:rsidR="009B6D74" w:rsidRPr="005D451D" w14:paraId="64F7A903" w14:textId="77777777" w:rsidTr="00EA3C46">
            <w:tc>
              <w:tcPr>
                <w:tcW w:w="806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C0DB578" w14:textId="60522D33" w:rsidR="009B6D74" w:rsidRPr="000D6F24" w:rsidRDefault="009B6D74" w:rsidP="000D6F24">
                <w:pPr>
                  <w:spacing w:before="60" w:after="60"/>
                  <w:rPr>
                    <w:lang w:eastAsia="en-GB" w:bidi="en-GB"/>
                  </w:rPr>
                </w:pPr>
                <w:r w:rsidRPr="000D6F24">
                  <w:rPr>
                    <w:lang w:eastAsia="en-GB" w:bidi="en-GB"/>
                  </w:rPr>
                  <w:t>Référence</w:t>
                </w:r>
                <w:r w:rsidR="002C0105" w:rsidRPr="000D6F24">
                  <w:rPr>
                    <w:lang w:eastAsia="en-GB" w:bidi="en-GB"/>
                  </w:rPr>
                  <w:t xml:space="preserve"> </w:t>
                </w:r>
                <w:r w:rsidR="00B62984" w:rsidRPr="000D6F24">
                  <w:rPr>
                    <w:lang w:eastAsia="en-GB" w:bidi="en-GB"/>
                  </w:rPr>
                  <w:t xml:space="preserve">du </w:t>
                </w:r>
                <w:r w:rsidR="00204341" w:rsidRPr="000D6F24">
                  <w:rPr>
                    <w:lang w:eastAsia="en-GB" w:bidi="en-GB"/>
                  </w:rPr>
                  <w:t xml:space="preserve">document </w:t>
                </w:r>
                <w:r w:rsidR="00204341">
                  <w:t>ABC</w:t>
                </w:r>
                <w:r w:rsidR="00204341" w:rsidRPr="00204341">
                  <w:rPr>
                    <w:lang w:eastAsia="en-GB" w:bidi="en-GB"/>
                  </w:rPr>
                  <w:t>250020-PRO-400</w:t>
                </w:r>
                <w:r w:rsidR="00D04BE2">
                  <w:rPr>
                    <w:lang w:eastAsia="en-GB" w:bidi="en-GB"/>
                  </w:rPr>
                  <w:t>1</w:t>
                </w:r>
              </w:p>
            </w:tc>
          </w:tr>
        </w:tbl>
        <w:p w14:paraId="4421174B" w14:textId="0FF77495" w:rsidR="009B6D74" w:rsidRPr="000D6F24" w:rsidRDefault="009B6D74" w:rsidP="000D6F24">
          <w:pPr>
            <w:spacing w:before="60" w:after="60"/>
            <w:rPr>
              <w:lang w:eastAsia="en-GB" w:bidi="en-GB"/>
            </w:rPr>
          </w:pPr>
        </w:p>
        <w:p w14:paraId="0FDB20F5" w14:textId="6AC5B65D" w:rsidR="008523F7" w:rsidRPr="000D6F24" w:rsidRDefault="008523F7" w:rsidP="000D6F24">
          <w:pPr>
            <w:spacing w:before="60" w:after="60"/>
            <w:rPr>
              <w:lang w:eastAsia="en-GB" w:bidi="en-GB"/>
            </w:rPr>
          </w:pPr>
        </w:p>
        <w:p w14:paraId="0DD2FD34" w14:textId="77777777" w:rsidR="008523F7" w:rsidRPr="000D6F24" w:rsidRDefault="008523F7" w:rsidP="000D6F24">
          <w:pPr>
            <w:spacing w:before="60" w:after="60"/>
            <w:rPr>
              <w:lang w:eastAsia="en-GB" w:bidi="en-GB"/>
            </w:rPr>
          </w:pPr>
        </w:p>
        <w:p w14:paraId="622D6ABA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3B3BCF4B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2205B407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33C21BC8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69C3473B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5C9CD154" w14:textId="6B2D9571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28118A76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5BFCD497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0E7B7C4E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21C6D2E1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5E7108B0" w14:textId="31B1BE9B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61198C54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48ECDF03" w14:textId="4504F0C3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6D7ABD27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533E476F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23C71056" w14:textId="3B1467DB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11650F1D" w14:textId="46E3A37F" w:rsidR="00C37C89" w:rsidRPr="005D451D" w:rsidRDefault="00C37C89" w:rsidP="000D6F24">
          <w:pPr>
            <w:spacing w:before="60" w:after="60"/>
            <w:rPr>
              <w:lang w:eastAsia="en-GB" w:bidi="en-GB"/>
            </w:rPr>
          </w:pPr>
        </w:p>
        <w:p w14:paraId="51958AEA" w14:textId="77777777" w:rsidR="00516273" w:rsidRPr="005D451D" w:rsidRDefault="00516273" w:rsidP="000D6F24">
          <w:pPr>
            <w:spacing w:before="60" w:after="60"/>
            <w:rPr>
              <w:lang w:eastAsia="en-GB" w:bidi="en-GB"/>
            </w:rPr>
            <w:sectPr w:rsidR="00516273" w:rsidRPr="005D451D" w:rsidSect="0072146A">
              <w:footerReference w:type="default" r:id="rId8"/>
              <w:footerReference w:type="first" r:id="rId9"/>
              <w:pgSz w:w="11906" w:h="16838" w:code="9"/>
              <w:pgMar w:top="1276" w:right="849" w:bottom="720" w:left="907" w:header="720" w:footer="862" w:gutter="0"/>
              <w:pgNumType w:chapStyle="1"/>
              <w:cols w:space="720"/>
              <w:titlePg/>
              <w:docGrid w:linePitch="360"/>
            </w:sectPr>
          </w:pPr>
        </w:p>
        <w:p w14:paraId="26042890" w14:textId="097CF9A9" w:rsidR="00516273" w:rsidRPr="005D451D" w:rsidRDefault="00516273" w:rsidP="000D6F24">
          <w:pPr>
            <w:spacing w:before="60" w:after="60"/>
            <w:rPr>
              <w:lang w:eastAsia="en-GB" w:bidi="en-GB"/>
            </w:rPr>
          </w:pPr>
        </w:p>
        <w:p w14:paraId="1631A468" w14:textId="77777777" w:rsidR="00C37C89" w:rsidRPr="005D451D" w:rsidRDefault="00C37C89" w:rsidP="000D6F24">
          <w:pPr>
            <w:spacing w:before="60" w:after="60"/>
            <w:rPr>
              <w:lang w:eastAsia="en-GB" w:bidi="en-GB"/>
            </w:rPr>
          </w:pPr>
        </w:p>
        <w:tbl>
          <w:tblPr>
            <w:tblpPr w:leftFromText="141" w:rightFromText="141" w:vertAnchor="text" w:horzAnchor="margin" w:tblpY="1003"/>
            <w:tblW w:w="5000" w:type="pct"/>
            <w:tbl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blBorders>
            <w:tblLayout w:type="fixed"/>
            <w:tblCellMar>
              <w:top w:w="28" w:type="dxa"/>
              <w:left w:w="57" w:type="dxa"/>
              <w:bottom w:w="28" w:type="dxa"/>
              <w:right w:w="57" w:type="dxa"/>
            </w:tblCellMar>
            <w:tblLook w:val="01E0" w:firstRow="1" w:lastRow="1" w:firstColumn="1" w:lastColumn="1" w:noHBand="0" w:noVBand="0"/>
          </w:tblPr>
          <w:tblGrid>
            <w:gridCol w:w="841"/>
            <w:gridCol w:w="1289"/>
            <w:gridCol w:w="3251"/>
            <w:gridCol w:w="1276"/>
            <w:gridCol w:w="1276"/>
            <w:gridCol w:w="1418"/>
            <w:gridCol w:w="789"/>
          </w:tblGrid>
          <w:tr w:rsidR="00C37C89" w:rsidRPr="005D451D" w14:paraId="3ECA51F5" w14:textId="77777777" w:rsidTr="005F6D6F">
            <w:trPr>
              <w:cantSplit/>
              <w:trHeight w:val="42"/>
            </w:trPr>
            <w:tc>
              <w:tcPr>
                <w:tcW w:w="5000" w:type="pct"/>
                <w:gridSpan w:val="7"/>
                <w:shd w:val="clear" w:color="auto" w:fill="00519E"/>
              </w:tcPr>
              <w:p w14:paraId="021D72D0" w14:textId="77777777" w:rsidR="00C37C89" w:rsidRPr="000229E8" w:rsidRDefault="00C37C89" w:rsidP="000D6F24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Historique des versions</w:t>
                </w:r>
              </w:p>
            </w:tc>
          </w:tr>
          <w:tr w:rsidR="00C37C89" w:rsidRPr="005D451D" w14:paraId="6F757F59" w14:textId="77777777" w:rsidTr="005F6D6F">
            <w:trPr>
              <w:cantSplit/>
              <w:trHeight w:val="42"/>
            </w:trPr>
            <w:tc>
              <w:tcPr>
                <w:tcW w:w="415" w:type="pct"/>
                <w:shd w:val="clear" w:color="auto" w:fill="00519E"/>
              </w:tcPr>
              <w:p w14:paraId="72B6E6EA" w14:textId="0E49EC38" w:rsidR="00C37C89" w:rsidRPr="000D6F24" w:rsidRDefault="00C37C89" w:rsidP="005F6D6F">
                <w:pPr>
                  <w:spacing w:before="60" w:after="60"/>
                  <w:rPr>
                    <w:lang w:eastAsia="en-GB" w:bidi="en-GB"/>
                  </w:rPr>
                </w:pPr>
                <w:proofErr w:type="gramStart"/>
                <w:r w:rsidRPr="000D6F24">
                  <w:rPr>
                    <w:lang w:eastAsia="en-GB" w:bidi="en-GB"/>
                  </w:rPr>
                  <w:t>révision</w:t>
                </w:r>
                <w:proofErr w:type="gramEnd"/>
              </w:p>
            </w:tc>
            <w:tc>
              <w:tcPr>
                <w:tcW w:w="636" w:type="pct"/>
                <w:shd w:val="clear" w:color="auto" w:fill="00519E"/>
              </w:tcPr>
              <w:p w14:paraId="6DC597B7" w14:textId="77777777" w:rsidR="00C37C89" w:rsidRPr="000229E8" w:rsidRDefault="00C37C89" w:rsidP="005F6D6F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Date</w:t>
                </w:r>
              </w:p>
            </w:tc>
            <w:tc>
              <w:tcPr>
                <w:tcW w:w="1603" w:type="pct"/>
                <w:shd w:val="clear" w:color="auto" w:fill="00519E"/>
              </w:tcPr>
              <w:p w14:paraId="505A394C" w14:textId="77777777" w:rsidR="00C37C89" w:rsidRPr="000229E8" w:rsidRDefault="00C37C89" w:rsidP="005F6D6F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Objet des principales modifications</w:t>
                </w:r>
              </w:p>
            </w:tc>
            <w:tc>
              <w:tcPr>
                <w:tcW w:w="629" w:type="pct"/>
                <w:shd w:val="clear" w:color="auto" w:fill="00519E"/>
              </w:tcPr>
              <w:p w14:paraId="3054EF27" w14:textId="77777777" w:rsidR="00C37C89" w:rsidRPr="000229E8" w:rsidRDefault="00C37C89" w:rsidP="005F6D6F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Rédacteur</w:t>
                </w:r>
              </w:p>
            </w:tc>
            <w:tc>
              <w:tcPr>
                <w:tcW w:w="629" w:type="pct"/>
                <w:shd w:val="clear" w:color="auto" w:fill="00519E"/>
              </w:tcPr>
              <w:p w14:paraId="45677D24" w14:textId="77777777" w:rsidR="00C37C89" w:rsidRPr="000229E8" w:rsidRDefault="00C37C89" w:rsidP="005F6D6F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Vérificateur</w:t>
                </w:r>
              </w:p>
            </w:tc>
            <w:tc>
              <w:tcPr>
                <w:tcW w:w="699" w:type="pct"/>
                <w:shd w:val="clear" w:color="auto" w:fill="00519E"/>
              </w:tcPr>
              <w:p w14:paraId="2E389CFB" w14:textId="77777777" w:rsidR="00C37C89" w:rsidRPr="000229E8" w:rsidRDefault="00C37C89" w:rsidP="005F6D6F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Approbateur</w:t>
                </w:r>
              </w:p>
            </w:tc>
            <w:tc>
              <w:tcPr>
                <w:tcW w:w="389" w:type="pct"/>
                <w:shd w:val="clear" w:color="auto" w:fill="00519E"/>
              </w:tcPr>
              <w:p w14:paraId="4CEB06ED" w14:textId="77777777" w:rsidR="00C37C89" w:rsidRPr="000229E8" w:rsidRDefault="00C37C89" w:rsidP="005F6D6F">
                <w:pPr>
                  <w:spacing w:before="60" w:after="60"/>
                  <w:rPr>
                    <w:color w:val="FFFFFF" w:themeColor="background1"/>
                    <w:lang w:eastAsia="en-GB" w:bidi="en-GB"/>
                  </w:rPr>
                </w:pPr>
                <w:r w:rsidRPr="000229E8">
                  <w:rPr>
                    <w:color w:val="FFFFFF" w:themeColor="background1"/>
                    <w:lang w:eastAsia="en-GB" w:bidi="en-GB"/>
                  </w:rPr>
                  <w:t>Statut</w:t>
                </w:r>
              </w:p>
            </w:tc>
          </w:tr>
          <w:tr w:rsidR="00C37C89" w:rsidRPr="005D451D" w14:paraId="64AFD881" w14:textId="77777777" w:rsidTr="005F6D6F">
            <w:trPr>
              <w:cantSplit/>
              <w:trHeight w:val="379"/>
            </w:trPr>
            <w:tc>
              <w:tcPr>
                <w:tcW w:w="415" w:type="pct"/>
                <w:shd w:val="clear" w:color="auto" w:fill="auto"/>
              </w:tcPr>
              <w:p w14:paraId="09A35D97" w14:textId="77777777" w:rsidR="00C37C89" w:rsidRPr="000D6F24" w:rsidRDefault="00C37C89" w:rsidP="000D6F24">
                <w:pPr>
                  <w:spacing w:before="60" w:after="60"/>
                  <w:rPr>
                    <w:lang w:eastAsia="en-GB" w:bidi="en-GB"/>
                  </w:rPr>
                </w:pPr>
                <w:r w:rsidRPr="000D6F24">
                  <w:rPr>
                    <w:lang w:eastAsia="en-GB" w:bidi="en-GB"/>
                  </w:rPr>
                  <w:t>A</w:t>
                </w:r>
              </w:p>
            </w:tc>
            <w:tc>
              <w:tcPr>
                <w:tcW w:w="636" w:type="pct"/>
                <w:shd w:val="clear" w:color="auto" w:fill="auto"/>
              </w:tcPr>
              <w:p w14:paraId="5B4A1ED4" w14:textId="7DAECA71" w:rsidR="00C37C89" w:rsidRPr="000D6F24" w:rsidRDefault="000229E8" w:rsidP="000D6F24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20/05/2025</w:t>
                </w:r>
              </w:p>
            </w:tc>
            <w:tc>
              <w:tcPr>
                <w:tcW w:w="1603" w:type="pct"/>
              </w:tcPr>
              <w:p w14:paraId="458D94F7" w14:textId="77777777" w:rsidR="00C37C89" w:rsidRPr="000D6F24" w:rsidRDefault="00C37C89" w:rsidP="005F6D6F">
                <w:pPr>
                  <w:spacing w:before="60" w:after="60"/>
                  <w:rPr>
                    <w:lang w:eastAsia="en-GB" w:bidi="en-GB"/>
                  </w:rPr>
                </w:pPr>
                <w:r w:rsidRPr="000D6F24">
                  <w:rPr>
                    <w:lang w:eastAsia="en-GB" w:bidi="en-GB"/>
                  </w:rPr>
                  <w:t>Création du document</w:t>
                </w:r>
              </w:p>
            </w:tc>
            <w:tc>
              <w:tcPr>
                <w:tcW w:w="629" w:type="pct"/>
              </w:tcPr>
              <w:p w14:paraId="63989B6C" w14:textId="70802DFC" w:rsidR="00C37C89" w:rsidRPr="000D6F24" w:rsidRDefault="0097363B" w:rsidP="000D6F24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proofErr w:type="gramStart"/>
                <w:r w:rsidRPr="000D6F24">
                  <w:rPr>
                    <w:lang w:eastAsia="en-GB" w:bidi="en-GB"/>
                  </w:rPr>
                  <w:t>A.Druet</w:t>
                </w:r>
                <w:proofErr w:type="spellEnd"/>
                <w:proofErr w:type="gramEnd"/>
              </w:p>
            </w:tc>
            <w:tc>
              <w:tcPr>
                <w:tcW w:w="629" w:type="pct"/>
              </w:tcPr>
              <w:p w14:paraId="708F7A50" w14:textId="750B3DF0" w:rsidR="00C37C89" w:rsidRPr="000D6F24" w:rsidRDefault="007177D5" w:rsidP="000D6F24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proofErr w:type="gramStart"/>
                <w:r w:rsidRPr="000D6F24">
                  <w:rPr>
                    <w:lang w:eastAsia="en-GB" w:bidi="en-GB"/>
                  </w:rPr>
                  <w:t>A.Veitman</w:t>
                </w:r>
                <w:proofErr w:type="spellEnd"/>
                <w:proofErr w:type="gramEnd"/>
              </w:p>
            </w:tc>
            <w:tc>
              <w:tcPr>
                <w:tcW w:w="699" w:type="pct"/>
              </w:tcPr>
              <w:p w14:paraId="4B544779" w14:textId="3C04A582" w:rsidR="00C37C89" w:rsidRPr="000D6F24" w:rsidRDefault="007177D5" w:rsidP="000D6F24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r w:rsidRPr="000D6F24">
                  <w:rPr>
                    <w:lang w:eastAsia="en-GB" w:bidi="en-GB"/>
                  </w:rPr>
                  <w:t>L.Sauneuf</w:t>
                </w:r>
                <w:proofErr w:type="spellEnd"/>
              </w:p>
            </w:tc>
            <w:tc>
              <w:tcPr>
                <w:tcW w:w="389" w:type="pct"/>
              </w:tcPr>
              <w:p w14:paraId="7B46C2E6" w14:textId="5C1DCE0B" w:rsidR="00C37C89" w:rsidRPr="000D6F24" w:rsidRDefault="00C37C89" w:rsidP="000D6F24">
                <w:pPr>
                  <w:spacing w:before="60" w:after="60"/>
                  <w:rPr>
                    <w:lang w:eastAsia="en-GB" w:bidi="en-GB"/>
                  </w:rPr>
                </w:pPr>
              </w:p>
            </w:tc>
          </w:tr>
          <w:tr w:rsidR="00D04BE2" w:rsidRPr="005D451D" w14:paraId="198980D7" w14:textId="77777777" w:rsidTr="005F6D6F">
            <w:trPr>
              <w:cantSplit/>
              <w:trHeight w:val="379"/>
            </w:trPr>
            <w:tc>
              <w:tcPr>
                <w:tcW w:w="415" w:type="pct"/>
                <w:shd w:val="clear" w:color="auto" w:fill="auto"/>
              </w:tcPr>
              <w:p w14:paraId="18D06BB3" w14:textId="3030D6BB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B</w:t>
                </w:r>
              </w:p>
            </w:tc>
            <w:tc>
              <w:tcPr>
                <w:tcW w:w="636" w:type="pct"/>
                <w:shd w:val="clear" w:color="auto" w:fill="auto"/>
              </w:tcPr>
              <w:p w14:paraId="0EC064FB" w14:textId="631E5E44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15/07/2025</w:t>
                </w:r>
              </w:p>
            </w:tc>
            <w:tc>
              <w:tcPr>
                <w:tcW w:w="1603" w:type="pct"/>
              </w:tcPr>
              <w:p w14:paraId="05EEB872" w14:textId="411CD4EE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Mise en conformité du document avec la procédure de recette VL</w:t>
                </w:r>
              </w:p>
            </w:tc>
            <w:tc>
              <w:tcPr>
                <w:tcW w:w="629" w:type="pct"/>
              </w:tcPr>
              <w:p w14:paraId="322696ED" w14:textId="45A74A6D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A Veitmann</w:t>
                </w:r>
              </w:p>
            </w:tc>
            <w:tc>
              <w:tcPr>
                <w:tcW w:w="629" w:type="pct"/>
              </w:tcPr>
              <w:p w14:paraId="0D78CDB4" w14:textId="31E924A5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L Sauneuf</w:t>
                </w:r>
              </w:p>
            </w:tc>
            <w:tc>
              <w:tcPr>
                <w:tcW w:w="699" w:type="pct"/>
              </w:tcPr>
              <w:p w14:paraId="6E78306E" w14:textId="35BAA70C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L. Sauneuf</w:t>
                </w:r>
              </w:p>
            </w:tc>
            <w:tc>
              <w:tcPr>
                <w:tcW w:w="389" w:type="pct"/>
              </w:tcPr>
              <w:p w14:paraId="13E6D517" w14:textId="77777777" w:rsidR="00D04BE2" w:rsidRPr="000D6F24" w:rsidRDefault="00D04BE2" w:rsidP="00D04BE2">
                <w:pPr>
                  <w:spacing w:before="60" w:after="60"/>
                  <w:rPr>
                    <w:lang w:eastAsia="en-GB" w:bidi="en-GB"/>
                  </w:rPr>
                </w:pPr>
              </w:p>
            </w:tc>
          </w:tr>
          <w:tr w:rsidR="00B82CAB" w:rsidRPr="005D451D" w14:paraId="6C44BE1D" w14:textId="77777777" w:rsidTr="005F6D6F">
            <w:trPr>
              <w:cantSplit/>
              <w:trHeight w:val="379"/>
            </w:trPr>
            <w:tc>
              <w:tcPr>
                <w:tcW w:w="415" w:type="pct"/>
                <w:shd w:val="clear" w:color="auto" w:fill="auto"/>
              </w:tcPr>
              <w:p w14:paraId="71DE4C55" w14:textId="42884DD5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C</w:t>
                </w:r>
              </w:p>
            </w:tc>
            <w:tc>
              <w:tcPr>
                <w:tcW w:w="636" w:type="pct"/>
                <w:shd w:val="clear" w:color="auto" w:fill="auto"/>
              </w:tcPr>
              <w:p w14:paraId="78235D20" w14:textId="7023BFA2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21/07/2025</w:t>
                </w:r>
              </w:p>
            </w:tc>
            <w:tc>
              <w:tcPr>
                <w:tcW w:w="1603" w:type="pct"/>
              </w:tcPr>
              <w:p w14:paraId="7FB88563" w14:textId="267BA9E9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Suppression des signes &gt; dans les résultats des calculs AMD</w:t>
                </w:r>
              </w:p>
            </w:tc>
            <w:tc>
              <w:tcPr>
                <w:tcW w:w="629" w:type="pct"/>
              </w:tcPr>
              <w:p w14:paraId="64E23567" w14:textId="71320404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A Veitmann</w:t>
                </w:r>
              </w:p>
            </w:tc>
            <w:tc>
              <w:tcPr>
                <w:tcW w:w="629" w:type="pct"/>
              </w:tcPr>
              <w:p w14:paraId="552795CC" w14:textId="26D10C62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r w:rsidRPr="000D6F24">
                  <w:rPr>
                    <w:lang w:eastAsia="en-GB" w:bidi="en-GB"/>
                  </w:rPr>
                  <w:t>L.Sauneuf</w:t>
                </w:r>
                <w:proofErr w:type="spellEnd"/>
              </w:p>
            </w:tc>
            <w:tc>
              <w:tcPr>
                <w:tcW w:w="699" w:type="pct"/>
              </w:tcPr>
              <w:p w14:paraId="6AAA83BB" w14:textId="3CD4DA0D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r w:rsidRPr="000D6F24">
                  <w:rPr>
                    <w:lang w:eastAsia="en-GB" w:bidi="en-GB"/>
                  </w:rPr>
                  <w:t>L.Sauneuf</w:t>
                </w:r>
                <w:proofErr w:type="spellEnd"/>
              </w:p>
            </w:tc>
            <w:tc>
              <w:tcPr>
                <w:tcW w:w="389" w:type="pct"/>
              </w:tcPr>
              <w:p w14:paraId="2A8C87DC" w14:textId="024BE438" w:rsidR="00B82CAB" w:rsidRPr="000D6F24" w:rsidRDefault="00B82CAB" w:rsidP="00B82CAB">
                <w:pPr>
                  <w:spacing w:before="60" w:after="60"/>
                  <w:rPr>
                    <w:lang w:eastAsia="en-GB" w:bidi="en-GB"/>
                  </w:rPr>
                </w:pPr>
              </w:p>
            </w:tc>
          </w:tr>
          <w:tr w:rsidR="00CA0BC2" w:rsidRPr="005D451D" w14:paraId="66AD1D49" w14:textId="77777777" w:rsidTr="005F6D6F">
            <w:trPr>
              <w:cantSplit/>
              <w:trHeight w:val="379"/>
            </w:trPr>
            <w:tc>
              <w:tcPr>
                <w:tcW w:w="415" w:type="pct"/>
                <w:shd w:val="clear" w:color="auto" w:fill="auto"/>
              </w:tcPr>
              <w:p w14:paraId="0B12BFE8" w14:textId="0A63278E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D</w:t>
                </w:r>
              </w:p>
            </w:tc>
            <w:tc>
              <w:tcPr>
                <w:tcW w:w="636" w:type="pct"/>
                <w:shd w:val="clear" w:color="auto" w:fill="auto"/>
              </w:tcPr>
              <w:p w14:paraId="6958E672" w14:textId="6741ED12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21/07/2025</w:t>
                </w:r>
              </w:p>
            </w:tc>
            <w:tc>
              <w:tcPr>
                <w:tcW w:w="1603" w:type="pct"/>
              </w:tcPr>
              <w:p w14:paraId="128D81FA" w14:textId="33CD93D9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Modification du titre du document</w:t>
                </w:r>
              </w:p>
            </w:tc>
            <w:tc>
              <w:tcPr>
                <w:tcW w:w="629" w:type="pct"/>
              </w:tcPr>
              <w:p w14:paraId="59C01023" w14:textId="0A43F42B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  <w:r>
                  <w:rPr>
                    <w:lang w:eastAsia="en-GB" w:bidi="en-GB"/>
                  </w:rPr>
                  <w:t>A Veitmann</w:t>
                </w:r>
              </w:p>
            </w:tc>
            <w:tc>
              <w:tcPr>
                <w:tcW w:w="629" w:type="pct"/>
              </w:tcPr>
              <w:p w14:paraId="3837F106" w14:textId="6BFABCF5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r w:rsidRPr="000D6F24">
                  <w:rPr>
                    <w:lang w:eastAsia="en-GB" w:bidi="en-GB"/>
                  </w:rPr>
                  <w:t>L.Sauneuf</w:t>
                </w:r>
                <w:proofErr w:type="spellEnd"/>
              </w:p>
            </w:tc>
            <w:tc>
              <w:tcPr>
                <w:tcW w:w="699" w:type="pct"/>
              </w:tcPr>
              <w:p w14:paraId="552632A5" w14:textId="0D2FEAB5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  <w:proofErr w:type="spellStart"/>
                <w:r w:rsidRPr="000D6F24">
                  <w:rPr>
                    <w:lang w:eastAsia="en-GB" w:bidi="en-GB"/>
                  </w:rPr>
                  <w:t>L.Sauneuf</w:t>
                </w:r>
                <w:proofErr w:type="spellEnd"/>
              </w:p>
            </w:tc>
            <w:tc>
              <w:tcPr>
                <w:tcW w:w="389" w:type="pct"/>
              </w:tcPr>
              <w:p w14:paraId="3571B803" w14:textId="77777777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</w:tr>
          <w:tr w:rsidR="00CA0BC2" w:rsidRPr="005D451D" w14:paraId="21D456FC" w14:textId="77777777" w:rsidTr="005F6D6F">
            <w:trPr>
              <w:cantSplit/>
              <w:trHeight w:val="379"/>
            </w:trPr>
            <w:tc>
              <w:tcPr>
                <w:tcW w:w="415" w:type="pct"/>
                <w:shd w:val="clear" w:color="auto" w:fill="auto"/>
              </w:tcPr>
              <w:p w14:paraId="5319C4D7" w14:textId="2B08D1E1" w:rsidR="00CA0BC2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36" w:type="pct"/>
                <w:shd w:val="clear" w:color="auto" w:fill="auto"/>
              </w:tcPr>
              <w:p w14:paraId="1EA1529C" w14:textId="38D3A90B" w:rsidR="00CA0BC2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1603" w:type="pct"/>
              </w:tcPr>
              <w:p w14:paraId="2DEAF0BB" w14:textId="5140AA57" w:rsidR="00CA0BC2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29" w:type="pct"/>
              </w:tcPr>
              <w:p w14:paraId="29220968" w14:textId="6BCDCD0F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29" w:type="pct"/>
              </w:tcPr>
              <w:p w14:paraId="19CF9B99" w14:textId="574ACE00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99" w:type="pct"/>
              </w:tcPr>
              <w:p w14:paraId="4C90F4A1" w14:textId="6DB1C120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389" w:type="pct"/>
              </w:tcPr>
              <w:p w14:paraId="7005993B" w14:textId="77777777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</w:tr>
          <w:tr w:rsidR="00CA0BC2" w:rsidRPr="005D451D" w14:paraId="6C19A29D" w14:textId="77777777" w:rsidTr="005F6D6F">
            <w:trPr>
              <w:cantSplit/>
              <w:trHeight w:val="379"/>
            </w:trPr>
            <w:tc>
              <w:tcPr>
                <w:tcW w:w="415" w:type="pct"/>
                <w:shd w:val="clear" w:color="auto" w:fill="auto"/>
              </w:tcPr>
              <w:p w14:paraId="451930FA" w14:textId="614B7111" w:rsidR="00CA0BC2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36" w:type="pct"/>
                <w:shd w:val="clear" w:color="auto" w:fill="auto"/>
              </w:tcPr>
              <w:p w14:paraId="7278B258" w14:textId="0F08D7CC" w:rsidR="00CA0BC2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1603" w:type="pct"/>
              </w:tcPr>
              <w:p w14:paraId="1B5EDDC5" w14:textId="5F74630D" w:rsidR="00CA0BC2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29" w:type="pct"/>
              </w:tcPr>
              <w:p w14:paraId="216E9587" w14:textId="0217A07C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29" w:type="pct"/>
              </w:tcPr>
              <w:p w14:paraId="2A6B100B" w14:textId="1ED59090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699" w:type="pct"/>
              </w:tcPr>
              <w:p w14:paraId="68535215" w14:textId="0C687823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  <w:tc>
              <w:tcPr>
                <w:tcW w:w="389" w:type="pct"/>
              </w:tcPr>
              <w:p w14:paraId="5F80D288" w14:textId="77777777" w:rsidR="00CA0BC2" w:rsidRPr="000D6F24" w:rsidRDefault="00CA0BC2" w:rsidP="00CA0BC2">
                <w:pPr>
                  <w:spacing w:before="60" w:after="60"/>
                  <w:rPr>
                    <w:lang w:eastAsia="en-GB" w:bidi="en-GB"/>
                  </w:rPr>
                </w:pPr>
              </w:p>
            </w:tc>
          </w:tr>
        </w:tbl>
        <w:p w14:paraId="203C5DB5" w14:textId="77777777" w:rsidR="008523F7" w:rsidRPr="005D451D" w:rsidRDefault="008523F7" w:rsidP="000D6F24">
          <w:pPr>
            <w:spacing w:before="60" w:after="60"/>
            <w:rPr>
              <w:lang w:eastAsia="en-GB" w:bidi="en-GB"/>
            </w:rPr>
          </w:pPr>
        </w:p>
        <w:p w14:paraId="14C81F8D" w14:textId="77777777" w:rsidR="00BB6B8C" w:rsidRPr="005D451D" w:rsidRDefault="00BB6B8C" w:rsidP="000D6F24">
          <w:pPr>
            <w:spacing w:before="60" w:after="60"/>
            <w:rPr>
              <w:lang w:eastAsia="en-GB" w:bidi="en-GB"/>
            </w:rPr>
          </w:pPr>
        </w:p>
        <w:p w14:paraId="2EBCC029" w14:textId="52253568" w:rsidR="008523F7" w:rsidRDefault="008523F7" w:rsidP="000D6F24">
          <w:pPr>
            <w:spacing w:before="60" w:after="60"/>
            <w:rPr>
              <w:lang w:eastAsia="en-GB" w:bidi="en-GB"/>
            </w:rPr>
          </w:pPr>
          <w:r w:rsidRPr="005D451D">
            <w:rPr>
              <w:lang w:eastAsia="en-GB" w:bidi="en-GB"/>
            </w:rPr>
            <w:br w:type="page"/>
          </w:r>
        </w:p>
        <w:p w14:paraId="28E38D8E" w14:textId="77777777" w:rsidR="00D04BE2" w:rsidRPr="005D451D" w:rsidRDefault="00D04BE2" w:rsidP="000D6F24">
          <w:pPr>
            <w:spacing w:before="60" w:after="60"/>
            <w:rPr>
              <w:lang w:eastAsia="en-GB" w:bidi="en-GB"/>
            </w:rPr>
          </w:pPr>
        </w:p>
        <w:sdt>
          <w:sdtPr>
            <w:rPr>
              <w:rFonts w:asciiTheme="minorHAnsi" w:hAnsiTheme="minorHAnsi" w:cstheme="minorBidi"/>
              <w:b w:val="0"/>
              <w:bCs w:val="0"/>
              <w:caps w:val="0"/>
              <w:color w:val="auto"/>
              <w:spacing w:val="0"/>
              <w:sz w:val="20"/>
              <w:szCs w:val="20"/>
            </w:rPr>
            <w:id w:val="436805337"/>
            <w:docPartObj>
              <w:docPartGallery w:val="Table of Contents"/>
              <w:docPartUnique/>
            </w:docPartObj>
          </w:sdtPr>
          <w:sdtEndPr/>
          <w:sdtContent>
            <w:p w14:paraId="30F4BBDF" w14:textId="74BFA0F1" w:rsidR="00116E52" w:rsidRDefault="00116E52">
              <w:pPr>
                <w:pStyle w:val="En-ttedetabledesmatires"/>
              </w:pPr>
              <w:r>
                <w:t>SOMMAIRE</w:t>
              </w:r>
            </w:p>
            <w:p w14:paraId="714C4231" w14:textId="1A5E4B3A" w:rsidR="00675E29" w:rsidRDefault="00116E52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r w:rsidRPr="00116E52">
                <w:rPr>
                  <w:sz w:val="24"/>
                  <w:szCs w:val="24"/>
                </w:rPr>
                <w:fldChar w:fldCharType="begin"/>
              </w:r>
              <w:r w:rsidRPr="00116E52">
                <w:rPr>
                  <w:sz w:val="24"/>
                  <w:szCs w:val="24"/>
                </w:rPr>
                <w:instrText xml:space="preserve"> TOC \o "1-3" \h \z \u </w:instrText>
              </w:r>
              <w:r w:rsidRPr="00116E52">
                <w:rPr>
                  <w:sz w:val="24"/>
                  <w:szCs w:val="24"/>
                </w:rPr>
                <w:fldChar w:fldCharType="separate"/>
              </w:r>
              <w:hyperlink w:anchor="_Toc204079368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PREAMBULE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_Toc204079368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5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15943502" w14:textId="0380DEB7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69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2.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INSPECTION VISUELLE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_Toc204079369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6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71C25415" w14:textId="734DBB5B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0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3.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MISE EN ROUTE DU COFFRET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_Toc204079370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7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472098F9" w14:textId="548385D4" w:rsidR="00675E29" w:rsidRDefault="00EE4003">
              <w:pPr>
                <w:pStyle w:val="TM1"/>
                <w:tabs>
                  <w:tab w:val="left" w:pos="40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1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4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DU DECLENCHEMENT DES RELAIS IN/OUT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_Toc204079371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8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48995F4C" w14:textId="47FB255D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2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DU RENDEMENT DES DETECTEURS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_Toc204079372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8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3EE9D474" w14:textId="74AA5B27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3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5.1.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 1 à 50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_Toc204079373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9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B884AEC" w14:textId="7D5942D8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4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5.2.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n°1 à 100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_Toc204079374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13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6AEFEFA" w14:textId="44703B4C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5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5.3.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 2 à 50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_Toc204079375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17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2787BFD" w14:textId="2B6D8982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6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5.4.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n°2 à 100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_Toc204079376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21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0339511C" w14:textId="6D6FD3ED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7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5.5.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n°3 à 50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_Toc204079377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25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48E95B7D" w14:textId="17A79D83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8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5.6.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n°3 à 100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_Toc204079378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29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3B67ACB8" w14:textId="3A705B80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79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5.7.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n°4 à 50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_Toc204079379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33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1359E550" w14:textId="6E4B1931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0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5.8.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Mesure du détecteur n°4 à 100 cm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_Toc204079380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37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7ABEF910" w14:textId="27E111A1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1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6.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DU DECLENCHEMENT DES ALARMES RADIOLOGIQUES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_Toc204079381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41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0B65D433" w14:textId="1A9A4DB4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2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6.1.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Détecteur 1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_Toc204079382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41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5C8A65E4" w14:textId="1D2D722D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3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6.2.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Détecteur 2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_Toc204079383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41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4473D2F7" w14:textId="5CA4F82A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4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6.3.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Détecteur 3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_Toc204079384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42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A71203A" w14:textId="5D044D01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5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6.4.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rFonts w:ascii="Frutiger LT Std 55 Roman" w:eastAsia="Times New Roman" w:hAnsi="Frutiger LT Std 55 Roman" w:cs="Times New Roman"/>
                    <w:b/>
                    <w:bCs/>
                    <w:noProof/>
                    <w:lang w:eastAsia="en-GB" w:bidi="en-GB"/>
                  </w:rPr>
                  <w:t>Détecteur 4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_Toc204079385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42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50EE2A62" w14:textId="09BE5B40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6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7.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ANGLE D’INCIDENCE DES DETECTEURS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_Toc204079386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42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5BDCDF38" w14:textId="55244EC7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7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8.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DU DECLENCHEMENT DE L’ALARME DEFAUT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_Toc204079387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43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436C5D95" w14:textId="28A49EDA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8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9.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DE L’INFORMATION D’ANOMALIE DU BRUIT DE FOND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_Toc204079388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43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F4EE8BC" w14:textId="0E7B1E1F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89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10.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DE L’ALARME BRUIT DE FOND HAUT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_Toc204079389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43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01433257" w14:textId="27E0FB25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0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11.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DU DEFAULT CELLULE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_Toc204079390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44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09EEF65F" w14:textId="597362EE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1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12.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DE LA LIMITE DE DETECTION EN MOUVEMENT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_Toc204079391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45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F6E47EC" w14:textId="3B899BE2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2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13.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DE LA LIMITE DE DETECTION EN MOUVEMENT EN MODE DEGRADE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_Toc204079392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48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34C9EA8F" w14:textId="639F764F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3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14.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VERIFICATION DE LA COMMUNICATION MODBUS TCP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_Toc204079393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51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41384C86" w14:textId="1E4DDEF9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4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15.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COMMENTAIRES ET SIGNATURES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_Toc204079394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52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27DC8756" w14:textId="55666A02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5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16.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CONSTAT DE VERIFICATION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_Toc204079395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53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5240B785" w14:textId="2512B380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6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17.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PV sources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_Toc204079396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54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17CD5BE2" w14:textId="2C0D61F0" w:rsidR="00675E29" w:rsidRDefault="00EE4003">
              <w:pPr>
                <w:pStyle w:val="TM1"/>
                <w:tabs>
                  <w:tab w:val="left" w:pos="720"/>
                  <w:tab w:val="right" w:leader="dot" w:pos="10140"/>
                </w:tabs>
                <w:rPr>
                  <w:noProof/>
                  <w:kern w:val="2"/>
                  <w:sz w:val="24"/>
                  <w:szCs w:val="24"/>
                  <w:lang w:eastAsia="fr-FR"/>
                  <w14:ligatures w14:val="standardContextual"/>
                </w:rPr>
              </w:pPr>
              <w:hyperlink w:anchor="_Toc204079397" w:history="1"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18.</w:t>
                </w:r>
                <w:r w:rsidR="00675E29">
                  <w:rPr>
                    <w:noProof/>
                    <w:kern w:val="2"/>
                    <w:sz w:val="24"/>
                    <w:szCs w:val="24"/>
                    <w:lang w:eastAsia="fr-FR"/>
                    <w14:ligatures w14:val="standardContextual"/>
                  </w:rPr>
                  <w:tab/>
                </w:r>
                <w:r w:rsidR="00675E29" w:rsidRPr="00CB6EAF">
                  <w:rPr>
                    <w:rStyle w:val="Lienhypertexte"/>
                    <w:b/>
                    <w:bCs/>
                    <w:noProof/>
                  </w:rPr>
                  <w:t>Certificats d’étalonnage des détecteurs</w:t>
                </w:r>
                <w:r w:rsidR="00675E29">
                  <w:rPr>
                    <w:noProof/>
                    <w:webHidden/>
                  </w:rPr>
                  <w:tab/>
                </w:r>
                <w:r w:rsidR="00675E29">
                  <w:rPr>
                    <w:noProof/>
                    <w:webHidden/>
                  </w:rPr>
                  <w:fldChar w:fldCharType="begin"/>
                </w:r>
                <w:r w:rsidR="00675E29">
                  <w:rPr>
                    <w:noProof/>
                    <w:webHidden/>
                  </w:rPr>
                  <w:instrText xml:space="preserve"> PAGEREF _Toc204079397 \h </w:instrText>
                </w:r>
                <w:r w:rsidR="00675E29">
                  <w:rPr>
                    <w:noProof/>
                    <w:webHidden/>
                  </w:rPr>
                </w:r>
                <w:r w:rsidR="00675E29">
                  <w:rPr>
                    <w:noProof/>
                    <w:webHidden/>
                  </w:rPr>
                  <w:fldChar w:fldCharType="separate"/>
                </w:r>
                <w:r w:rsidR="00013AE5">
                  <w:rPr>
                    <w:noProof/>
                    <w:webHidden/>
                  </w:rPr>
                  <w:t>58</w:t>
                </w:r>
                <w:r w:rsidR="00675E29">
                  <w:rPr>
                    <w:noProof/>
                    <w:webHidden/>
                  </w:rPr>
                  <w:fldChar w:fldCharType="end"/>
                </w:r>
              </w:hyperlink>
            </w:p>
            <w:p w14:paraId="37D8332D" w14:textId="3C4ABC87" w:rsidR="00116E52" w:rsidRDefault="00116E52">
              <w:r w:rsidRPr="00116E52">
                <w:rPr>
                  <w:sz w:val="24"/>
                  <w:szCs w:val="24"/>
                </w:rPr>
                <w:fldChar w:fldCharType="end"/>
              </w:r>
            </w:p>
          </w:sdtContent>
        </w:sdt>
        <w:p w14:paraId="6AF7C2AE" w14:textId="77777777" w:rsidR="00116E52" w:rsidRDefault="00116E52">
          <w:pPr>
            <w:spacing w:line="276" w:lineRule="auto"/>
            <w:rPr>
              <w:lang w:eastAsia="en-GB" w:bidi="en-GB"/>
            </w:rPr>
          </w:pPr>
          <w:r>
            <w:rPr>
              <w:lang w:eastAsia="en-GB" w:bidi="en-GB"/>
            </w:rPr>
            <w:br w:type="page"/>
          </w:r>
        </w:p>
        <w:p w14:paraId="1131F4E8" w14:textId="1D589924" w:rsidR="003849DE" w:rsidRPr="005D451D" w:rsidRDefault="00EE4003" w:rsidP="000D6F24">
          <w:pPr>
            <w:spacing w:before="60" w:after="60"/>
            <w:rPr>
              <w:lang w:eastAsia="en-GB" w:bidi="en-GB"/>
            </w:rPr>
          </w:pPr>
        </w:p>
      </w:sdtContent>
    </w:sdt>
    <w:p w14:paraId="50123775" w14:textId="68E5A999" w:rsidR="003849DE" w:rsidRPr="005D451D" w:rsidRDefault="00204341" w:rsidP="003849DE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0" w:name="_Toc204079368"/>
      <w:r>
        <w:rPr>
          <w:b/>
          <w:bCs/>
          <w:color w:val="FFFFFF" w:themeColor="background1"/>
          <w:sz w:val="28"/>
          <w:szCs w:val="28"/>
        </w:rPr>
        <w:t>PREAMBULE</w:t>
      </w:r>
      <w:bookmarkEnd w:id="0"/>
    </w:p>
    <w:p w14:paraId="14DACD7B" w14:textId="77777777" w:rsidR="00204341" w:rsidRPr="00204341" w:rsidRDefault="00204341" w:rsidP="00204341">
      <w:pPr>
        <w:rPr>
          <w:sz w:val="24"/>
          <w:szCs w:val="24"/>
        </w:rPr>
      </w:pPr>
      <w:r w:rsidRPr="00204341">
        <w:rPr>
          <w:sz w:val="24"/>
          <w:szCs w:val="24"/>
        </w:rPr>
        <w:t>La recette usine est effectuée dans le local « expédition » de la société BERTHOLD France située à Thoiry (78).</w:t>
      </w:r>
    </w:p>
    <w:p w14:paraId="2909A37A" w14:textId="0EC6A643" w:rsidR="00204341" w:rsidRPr="00204341" w:rsidRDefault="00204341" w:rsidP="00204341">
      <w:pPr>
        <w:rPr>
          <w:sz w:val="24"/>
          <w:szCs w:val="24"/>
        </w:rPr>
      </w:pPr>
      <w:r w:rsidRPr="00204341">
        <w:rPr>
          <w:sz w:val="24"/>
          <w:szCs w:val="24"/>
        </w:rPr>
        <w:t>La configuration de recette est celle définie pour le contrôle VL</w:t>
      </w:r>
      <w:r w:rsidR="00D04BE2">
        <w:rPr>
          <w:sz w:val="24"/>
          <w:szCs w:val="24"/>
        </w:rPr>
        <w:t>/PL</w:t>
      </w:r>
      <w:r w:rsidRPr="00204341">
        <w:rPr>
          <w:sz w:val="24"/>
          <w:szCs w:val="24"/>
        </w:rPr>
        <w:t xml:space="preserve"> à savoir un coffret de commande GammaSCAN relié à </w:t>
      </w:r>
      <w:r w:rsidR="00D04BE2">
        <w:rPr>
          <w:sz w:val="24"/>
          <w:szCs w:val="24"/>
        </w:rPr>
        <w:t>quatre</w:t>
      </w:r>
      <w:r w:rsidRPr="00204341">
        <w:rPr>
          <w:sz w:val="24"/>
          <w:szCs w:val="24"/>
        </w:rPr>
        <w:t xml:space="preserve"> détecteurs de volume 25l.</w:t>
      </w:r>
    </w:p>
    <w:p w14:paraId="71D15735" w14:textId="59D154CB" w:rsidR="00204341" w:rsidRPr="00204341" w:rsidRDefault="00204341" w:rsidP="00204341">
      <w:pPr>
        <w:rPr>
          <w:sz w:val="24"/>
          <w:szCs w:val="24"/>
        </w:rPr>
      </w:pPr>
      <w:r w:rsidRPr="001107B8">
        <w:rPr>
          <w:sz w:val="24"/>
          <w:szCs w:val="24"/>
        </w:rPr>
        <w:t>Les détecteurs</w:t>
      </w:r>
      <w:r w:rsidR="001107B8" w:rsidRPr="001107B8">
        <w:rPr>
          <w:sz w:val="24"/>
          <w:szCs w:val="24"/>
        </w:rPr>
        <w:t xml:space="preserve"> ont été monté</w:t>
      </w:r>
      <w:r w:rsidR="001107B8">
        <w:rPr>
          <w:sz w:val="24"/>
          <w:szCs w:val="24"/>
        </w:rPr>
        <w:t>s</w:t>
      </w:r>
      <w:r w:rsidR="001107B8" w:rsidRPr="001107B8">
        <w:rPr>
          <w:sz w:val="24"/>
          <w:szCs w:val="24"/>
        </w:rPr>
        <w:t xml:space="preserve"> sur support avec un écartement détecteur de </w:t>
      </w:r>
      <w:r w:rsidR="00D04BE2">
        <w:rPr>
          <w:sz w:val="24"/>
          <w:szCs w:val="24"/>
        </w:rPr>
        <w:t>4</w:t>
      </w:r>
      <w:r w:rsidR="001107B8" w:rsidRPr="001107B8">
        <w:rPr>
          <w:sz w:val="24"/>
          <w:szCs w:val="24"/>
        </w:rPr>
        <w:t xml:space="preserve"> m.</w:t>
      </w:r>
      <w:r w:rsidRPr="001107B8">
        <w:rPr>
          <w:sz w:val="24"/>
          <w:szCs w:val="24"/>
        </w:rPr>
        <w:t xml:space="preserve"> </w:t>
      </w:r>
      <w:r w:rsidR="001107B8" w:rsidRPr="001107B8">
        <w:rPr>
          <w:sz w:val="24"/>
          <w:szCs w:val="24"/>
        </w:rPr>
        <w:t>L</w:t>
      </w:r>
      <w:r w:rsidRPr="001107B8">
        <w:rPr>
          <w:sz w:val="24"/>
          <w:szCs w:val="24"/>
        </w:rPr>
        <w:t xml:space="preserve">e coffret de commande </w:t>
      </w:r>
      <w:r w:rsidR="001107B8" w:rsidRPr="001107B8">
        <w:rPr>
          <w:sz w:val="24"/>
          <w:szCs w:val="24"/>
        </w:rPr>
        <w:t>était</w:t>
      </w:r>
      <w:r w:rsidRPr="001107B8">
        <w:rPr>
          <w:sz w:val="24"/>
          <w:szCs w:val="24"/>
        </w:rPr>
        <w:t xml:space="preserve"> positionné </w:t>
      </w:r>
      <w:r w:rsidR="001107B8" w:rsidRPr="001107B8">
        <w:rPr>
          <w:sz w:val="24"/>
          <w:szCs w:val="24"/>
        </w:rPr>
        <w:t>dans la zone réception des locaux de Berthold</w:t>
      </w:r>
      <w:r w:rsidRPr="001107B8">
        <w:rPr>
          <w:sz w:val="24"/>
          <w:szCs w:val="24"/>
        </w:rPr>
        <w:t>.</w:t>
      </w:r>
    </w:p>
    <w:p w14:paraId="070B8EEF" w14:textId="77777777" w:rsidR="00204341" w:rsidRPr="00204341" w:rsidRDefault="00204341" w:rsidP="00204341">
      <w:pPr>
        <w:rPr>
          <w:sz w:val="24"/>
          <w:szCs w:val="24"/>
        </w:rPr>
      </w:pPr>
      <w:r w:rsidRPr="00204341">
        <w:rPr>
          <w:sz w:val="24"/>
          <w:szCs w:val="24"/>
        </w:rPr>
        <w:t>Les détecteurs et les cellules de détection sont reliés au coffret de commande via un câble adéquat. Les cellules sont disposées de façon à se faire face.</w:t>
      </w:r>
    </w:p>
    <w:p w14:paraId="617711E8" w14:textId="77777777" w:rsidR="00204341" w:rsidRPr="00204341" w:rsidRDefault="00204341" w:rsidP="00204341">
      <w:pPr>
        <w:rPr>
          <w:sz w:val="24"/>
          <w:szCs w:val="24"/>
        </w:rPr>
      </w:pPr>
      <w:r w:rsidRPr="00204341">
        <w:rPr>
          <w:sz w:val="24"/>
          <w:szCs w:val="24"/>
        </w:rPr>
        <w:t>Les équipements de contrôle nécessaires à la recette sont :</w:t>
      </w:r>
    </w:p>
    <w:p w14:paraId="2FF6DC21" w14:textId="77777777" w:rsidR="00204341" w:rsidRPr="00204341" w:rsidRDefault="00204341" w:rsidP="00204341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>Un pied support source</w:t>
      </w:r>
    </w:p>
    <w:p w14:paraId="2C67B894" w14:textId="77777777" w:rsidR="00204341" w:rsidRPr="00204341" w:rsidRDefault="00204341" w:rsidP="00204341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>Un mètre ruban</w:t>
      </w:r>
    </w:p>
    <w:p w14:paraId="2220D065" w14:textId="77777777" w:rsidR="00204341" w:rsidRPr="00204341" w:rsidRDefault="00204341" w:rsidP="00204341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>Pastilles autocollantes</w:t>
      </w:r>
    </w:p>
    <w:p w14:paraId="5FE7893B" w14:textId="77777777" w:rsidR="00204341" w:rsidRPr="00204341" w:rsidRDefault="00204341" w:rsidP="00204341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>Sources radioactives :</w:t>
      </w:r>
    </w:p>
    <w:p w14:paraId="508894C5" w14:textId="4EAEE083" w:rsidR="00204341" w:rsidRPr="00204341" w:rsidRDefault="00204341" w:rsidP="00204341">
      <w:pPr>
        <w:pStyle w:val="Paragraphedeliste"/>
        <w:numPr>
          <w:ilvl w:val="1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>Cs137</w:t>
      </w:r>
      <w:r w:rsidRPr="00204341">
        <w:rPr>
          <w:sz w:val="24"/>
          <w:szCs w:val="24"/>
        </w:rPr>
        <w:tab/>
        <w:t>numéro :</w:t>
      </w:r>
      <w:r w:rsidR="007346F3">
        <w:rPr>
          <w:sz w:val="24"/>
          <w:szCs w:val="24"/>
        </w:rPr>
        <w:t xml:space="preserve"> </w:t>
      </w:r>
    </w:p>
    <w:p w14:paraId="22C01878" w14:textId="25E7E998" w:rsidR="00204341" w:rsidRPr="00204341" w:rsidRDefault="00204341" w:rsidP="00204341">
      <w:pPr>
        <w:pStyle w:val="Paragraphedeliste"/>
        <w:numPr>
          <w:ilvl w:val="1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 xml:space="preserve">Co60 </w:t>
      </w:r>
      <w:r w:rsidRPr="00204341">
        <w:rPr>
          <w:sz w:val="24"/>
          <w:szCs w:val="24"/>
        </w:rPr>
        <w:tab/>
        <w:t>numéro :</w:t>
      </w:r>
      <w:r w:rsidR="007346F3">
        <w:rPr>
          <w:sz w:val="24"/>
          <w:szCs w:val="24"/>
        </w:rPr>
        <w:t xml:space="preserve"> </w:t>
      </w:r>
    </w:p>
    <w:p w14:paraId="3E777156" w14:textId="4CF92431" w:rsidR="00204341" w:rsidRPr="00204341" w:rsidRDefault="00204341" w:rsidP="00204341">
      <w:pPr>
        <w:pStyle w:val="Paragraphedeliste"/>
        <w:numPr>
          <w:ilvl w:val="1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 xml:space="preserve">Am241 </w:t>
      </w:r>
      <w:r w:rsidRPr="00204341">
        <w:rPr>
          <w:sz w:val="24"/>
          <w:szCs w:val="24"/>
        </w:rPr>
        <w:tab/>
        <w:t>numéro :</w:t>
      </w:r>
      <w:r w:rsidR="007346F3">
        <w:rPr>
          <w:sz w:val="24"/>
          <w:szCs w:val="24"/>
        </w:rPr>
        <w:t xml:space="preserve"> </w:t>
      </w:r>
    </w:p>
    <w:p w14:paraId="0743BD7F" w14:textId="0CEE3994" w:rsidR="00204341" w:rsidRDefault="00204341" w:rsidP="00204341">
      <w:pPr>
        <w:pStyle w:val="Paragraphedeliste"/>
        <w:numPr>
          <w:ilvl w:val="1"/>
          <w:numId w:val="5"/>
        </w:numPr>
        <w:spacing w:before="0" w:after="160" w:line="259" w:lineRule="auto"/>
        <w:rPr>
          <w:sz w:val="24"/>
          <w:szCs w:val="24"/>
        </w:rPr>
      </w:pPr>
      <w:r w:rsidRPr="00204341">
        <w:rPr>
          <w:sz w:val="24"/>
          <w:szCs w:val="24"/>
        </w:rPr>
        <w:t xml:space="preserve">Ba133 </w:t>
      </w:r>
      <w:r w:rsidRPr="00204341">
        <w:rPr>
          <w:sz w:val="24"/>
          <w:szCs w:val="24"/>
        </w:rPr>
        <w:tab/>
        <w:t>numéro :</w:t>
      </w:r>
      <w:r w:rsidR="007346F3">
        <w:rPr>
          <w:sz w:val="24"/>
          <w:szCs w:val="24"/>
        </w:rPr>
        <w:t xml:space="preserve"> </w:t>
      </w:r>
    </w:p>
    <w:p w14:paraId="780A1F28" w14:textId="2396FF7F" w:rsidR="00DF5EEB" w:rsidRPr="009366C6" w:rsidRDefault="00DF5EEB" w:rsidP="00DF5EEB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proofErr w:type="spellStart"/>
      <w:r>
        <w:rPr>
          <w:sz w:val="24"/>
          <w:szCs w:val="24"/>
        </w:rPr>
        <w:t>DeD</w:t>
      </w:r>
      <w:proofErr w:type="spellEnd"/>
      <w:r>
        <w:rPr>
          <w:sz w:val="24"/>
          <w:szCs w:val="24"/>
        </w:rPr>
        <w:t xml:space="preserve"> ont été mesurés au radiamètre LB123 Umo </w:t>
      </w:r>
      <w:r w:rsidR="009366C6">
        <w:rPr>
          <w:sz w:val="24"/>
          <w:szCs w:val="24"/>
        </w:rPr>
        <w:t xml:space="preserve">n°2180 </w:t>
      </w:r>
      <w:r>
        <w:rPr>
          <w:sz w:val="24"/>
          <w:szCs w:val="24"/>
        </w:rPr>
        <w:t>et la sonde LB1236</w:t>
      </w:r>
      <w:r w:rsidR="009366C6">
        <w:rPr>
          <w:sz w:val="24"/>
          <w:szCs w:val="24"/>
        </w:rPr>
        <w:t xml:space="preserve"> n°1935-19092024</w:t>
      </w:r>
      <w:r>
        <w:rPr>
          <w:sz w:val="24"/>
          <w:szCs w:val="24"/>
        </w:rPr>
        <w:t>.</w:t>
      </w:r>
    </w:p>
    <w:p w14:paraId="3E92F765" w14:textId="5D72C80E" w:rsidR="00346D6D" w:rsidRPr="009366C6" w:rsidRDefault="00346D6D" w:rsidP="00DF5EEB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>
        <w:rPr>
          <w:sz w:val="24"/>
          <w:szCs w:val="24"/>
        </w:rPr>
        <w:t>L</w:t>
      </w:r>
      <w:r w:rsidR="00C40CBE">
        <w:rPr>
          <w:sz w:val="24"/>
          <w:szCs w:val="24"/>
        </w:rPr>
        <w:t>’écartement</w:t>
      </w:r>
      <w:r>
        <w:rPr>
          <w:sz w:val="24"/>
          <w:szCs w:val="24"/>
        </w:rPr>
        <w:t xml:space="preserve"> entre les détecteurs est de </w:t>
      </w:r>
      <w:r w:rsidR="00D04BE2">
        <w:rPr>
          <w:sz w:val="24"/>
          <w:szCs w:val="24"/>
        </w:rPr>
        <w:t>4</w:t>
      </w:r>
      <w:r w:rsidRPr="00346D6D">
        <w:rPr>
          <w:sz w:val="24"/>
          <w:szCs w:val="24"/>
        </w:rPr>
        <w:t xml:space="preserve"> m</w:t>
      </w:r>
    </w:p>
    <w:p w14:paraId="05306718" w14:textId="1AA61B8C" w:rsidR="00346D6D" w:rsidRDefault="00346D6D" w:rsidP="00DF5EEB">
      <w:pPr>
        <w:pStyle w:val="Paragraphedeliste"/>
        <w:numPr>
          <w:ilvl w:val="0"/>
          <w:numId w:val="5"/>
        </w:numPr>
        <w:spacing w:before="0" w:after="160" w:line="259" w:lineRule="auto"/>
        <w:rPr>
          <w:sz w:val="24"/>
          <w:szCs w:val="24"/>
        </w:rPr>
      </w:pPr>
      <w:r>
        <w:rPr>
          <w:sz w:val="24"/>
          <w:szCs w:val="24"/>
        </w:rPr>
        <w:t>Les valeurs moyennes calcul</w:t>
      </w:r>
      <w:r w:rsidR="001107B8">
        <w:rPr>
          <w:sz w:val="24"/>
          <w:szCs w:val="24"/>
        </w:rPr>
        <w:t>ées</w:t>
      </w:r>
      <w:r>
        <w:rPr>
          <w:sz w:val="24"/>
          <w:szCs w:val="24"/>
        </w:rPr>
        <w:t xml:space="preserve"> sont faites sur 10 relevés</w:t>
      </w:r>
      <w:r w:rsidR="004C635D">
        <w:rPr>
          <w:sz w:val="24"/>
          <w:szCs w:val="24"/>
        </w:rPr>
        <w:t>.</w:t>
      </w:r>
    </w:p>
    <w:p w14:paraId="2C46C962" w14:textId="77777777" w:rsidR="0098199D" w:rsidRDefault="0098199D" w:rsidP="0098199D">
      <w:pPr>
        <w:spacing w:before="0" w:after="160" w:line="259" w:lineRule="auto"/>
        <w:rPr>
          <w:sz w:val="24"/>
          <w:szCs w:val="24"/>
        </w:rPr>
      </w:pPr>
    </w:p>
    <w:p w14:paraId="22BB87E7" w14:textId="535DA005" w:rsidR="0098199D" w:rsidRPr="0098199D" w:rsidRDefault="0098199D" w:rsidP="0098199D">
      <w:pPr>
        <w:spacing w:before="0" w:after="160" w:line="259" w:lineRule="auto"/>
        <w:rPr>
          <w:b/>
          <w:bCs/>
          <w:sz w:val="24"/>
          <w:szCs w:val="24"/>
        </w:rPr>
      </w:pPr>
      <w:r w:rsidRPr="0098199D">
        <w:rPr>
          <w:b/>
          <w:bCs/>
          <w:sz w:val="24"/>
          <w:szCs w:val="24"/>
        </w:rPr>
        <w:t xml:space="preserve">A noter que cette campagne </w:t>
      </w:r>
      <w:proofErr w:type="spellStart"/>
      <w:r w:rsidRPr="0098199D">
        <w:rPr>
          <w:b/>
          <w:bCs/>
          <w:sz w:val="24"/>
          <w:szCs w:val="24"/>
        </w:rPr>
        <w:t>à</w:t>
      </w:r>
      <w:proofErr w:type="spellEnd"/>
      <w:r w:rsidRPr="0098199D">
        <w:rPr>
          <w:b/>
          <w:bCs/>
          <w:sz w:val="24"/>
          <w:szCs w:val="24"/>
        </w:rPr>
        <w:t xml:space="preserve"> pour but uniquement de faire des tests fonctionnels du système sans prise de mesure.</w:t>
      </w:r>
    </w:p>
    <w:p w14:paraId="55B27FCC" w14:textId="0FC3A142" w:rsidR="00204341" w:rsidRDefault="0020434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6AADAC2" w14:textId="05845B2D" w:rsidR="00204341" w:rsidRPr="005D451D" w:rsidRDefault="00204341" w:rsidP="00204341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1" w:name="_Toc204079369"/>
      <w:r>
        <w:rPr>
          <w:b/>
          <w:bCs/>
          <w:color w:val="FFFFFF" w:themeColor="background1"/>
          <w:sz w:val="28"/>
          <w:szCs w:val="28"/>
        </w:rPr>
        <w:t>INSPECTION VISUELLE</w:t>
      </w:r>
      <w:bookmarkEnd w:id="1"/>
    </w:p>
    <w:tbl>
      <w:tblPr>
        <w:tblpPr w:leftFromText="141" w:rightFromText="141" w:vertAnchor="text" w:horzAnchor="margin" w:tblpY="427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D14D22" w:rsidRPr="005D451D" w14:paraId="4849403C" w14:textId="77777777" w:rsidTr="00D14D2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76ED9A16" w14:textId="77777777" w:rsidR="00D14D22" w:rsidRPr="002F3156" w:rsidRDefault="00D14D22" w:rsidP="00D14D2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43D3F52" w14:textId="77777777" w:rsidR="00D14D22" w:rsidRPr="002F3156" w:rsidRDefault="00D14D22" w:rsidP="00D14D2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0CB2F40D" w14:textId="72641181" w:rsidR="00D14D22" w:rsidRPr="002F3156" w:rsidRDefault="000E195C" w:rsidP="00D14D2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D14D22" w:rsidRPr="005D451D" w14:paraId="603C57A9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D320966" w14:textId="77777777" w:rsidR="00D14D22" w:rsidRPr="002F3156" w:rsidRDefault="00D14D22" w:rsidP="00D14D2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2F3156">
              <w:rPr>
                <w:rFonts w:cstheme="minorHAnsi"/>
                <w:b/>
                <w:sz w:val="22"/>
                <w:szCs w:val="22"/>
              </w:rPr>
              <w:t>2.1</w:t>
            </w:r>
          </w:p>
        </w:tc>
        <w:tc>
          <w:tcPr>
            <w:tcW w:w="3891" w:type="pct"/>
            <w:shd w:val="clear" w:color="auto" w:fill="auto"/>
          </w:tcPr>
          <w:p w14:paraId="439F7275" w14:textId="77777777" w:rsidR="00D14D22" w:rsidRPr="002F3156" w:rsidRDefault="00D14D22" w:rsidP="00D14D22">
            <w:pPr>
              <w:pStyle w:val="bttabellefliess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Vérification visuelle de la présence des éléments dans le coffret GammaSCAN eV5</w:t>
            </w:r>
          </w:p>
          <w:p w14:paraId="56F6DBA1" w14:textId="77777777" w:rsidR="00D14D22" w:rsidRPr="002F3156" w:rsidRDefault="00D14D22" w:rsidP="00D14D22">
            <w:pPr>
              <w:pStyle w:val="bttabellefliess"/>
              <w:rPr>
                <w:rFonts w:asciiTheme="minorHAnsi" w:eastAsiaTheme="minorEastAsia" w:hAnsiTheme="minorHAnsi" w:cstheme="minorHAnsi"/>
                <w:sz w:val="22"/>
                <w:szCs w:val="22"/>
                <w:lang w:val="fr-FR" w:eastAsia="ja-JP" w:bidi="ar-SA"/>
              </w:rPr>
            </w:pPr>
          </w:p>
        </w:tc>
        <w:sdt>
          <w:sdtPr>
            <w:rPr>
              <w:rFonts w:cstheme="minorHAnsi"/>
              <w:sz w:val="22"/>
              <w:szCs w:val="22"/>
            </w:rPr>
            <w:id w:val="10598984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7548342" w14:textId="6B1289CD" w:rsidR="00D14D22" w:rsidRPr="002F3156" w:rsidRDefault="0098199D" w:rsidP="00D14D2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D14D22" w:rsidRPr="005D451D" w14:paraId="39BBE4F0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5FBE2B0" w14:textId="77777777" w:rsidR="00D14D22" w:rsidRPr="002F3156" w:rsidRDefault="00D14D22" w:rsidP="00D14D2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2F3156">
              <w:rPr>
                <w:rFonts w:cstheme="minorHAnsi"/>
                <w:b/>
                <w:sz w:val="22"/>
                <w:szCs w:val="22"/>
              </w:rPr>
              <w:t>2.2</w:t>
            </w:r>
          </w:p>
        </w:tc>
        <w:tc>
          <w:tcPr>
            <w:tcW w:w="3891" w:type="pct"/>
            <w:shd w:val="clear" w:color="auto" w:fill="auto"/>
          </w:tcPr>
          <w:p w14:paraId="2B3429D1" w14:textId="77777777" w:rsidR="00D14D22" w:rsidRPr="002F3156" w:rsidRDefault="00D14D22" w:rsidP="00D14D22">
            <w:pPr>
              <w:pStyle w:val="bttabellefliess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Vérification du câblage au niveau des détecteurs, des cellules de détection et du coffret GammaSCAN eV5.</w:t>
            </w:r>
          </w:p>
          <w:p w14:paraId="0B351364" w14:textId="77777777" w:rsidR="00D14D22" w:rsidRPr="002F3156" w:rsidRDefault="00D14D22" w:rsidP="00D14D22">
            <w:pPr>
              <w:pStyle w:val="bttabellefliess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sdt>
          <w:sdtPr>
            <w:rPr>
              <w:rFonts w:cstheme="minorHAnsi"/>
              <w:sz w:val="22"/>
              <w:szCs w:val="22"/>
            </w:rPr>
            <w:id w:val="-13588052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E359C5A" w14:textId="6A599DA6" w:rsidR="00D14D22" w:rsidRPr="002F3156" w:rsidRDefault="0098199D" w:rsidP="00D14D2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D14D22" w:rsidRPr="005D451D" w14:paraId="0B288194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84AA686" w14:textId="77777777" w:rsidR="00D14D22" w:rsidRPr="002F3156" w:rsidRDefault="00D14D22" w:rsidP="00D14D2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2F3156">
              <w:rPr>
                <w:rFonts w:cstheme="minorHAnsi"/>
                <w:b/>
                <w:sz w:val="22"/>
                <w:szCs w:val="22"/>
              </w:rPr>
              <w:t>2.3</w:t>
            </w:r>
          </w:p>
        </w:tc>
        <w:tc>
          <w:tcPr>
            <w:tcW w:w="3891" w:type="pct"/>
            <w:shd w:val="clear" w:color="auto" w:fill="auto"/>
          </w:tcPr>
          <w:p w14:paraId="62E34CA0" w14:textId="51DBFF89" w:rsidR="00D14D22" w:rsidRPr="002F3156" w:rsidRDefault="00D14D22" w:rsidP="00D14D22">
            <w:pPr>
              <w:pStyle w:val="bttabellefliess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Noter le numéro de série </w:t>
            </w:r>
            <w:r w:rsidR="00F6185D" w:rsidRPr="002F3156">
              <w:rPr>
                <w:sz w:val="22"/>
                <w:szCs w:val="22"/>
                <w:lang w:val="fr-FR"/>
              </w:rPr>
              <w:t xml:space="preserve">de </w:t>
            </w:r>
            <w:r w:rsidR="000E195C" w:rsidRPr="002F3156">
              <w:rPr>
                <w:sz w:val="22"/>
                <w:szCs w:val="22"/>
                <w:lang w:val="fr-FR"/>
              </w:rPr>
              <w:t>l’électronique</w:t>
            </w:r>
            <w:r w:rsidR="000E195C" w:rsidRPr="00F6185D">
              <w:rPr>
                <w:sz w:val="22"/>
                <w:szCs w:val="22"/>
                <w:lang w:val="fr-FR"/>
              </w:rPr>
              <w:t xml:space="preserve"> :</w:t>
            </w:r>
            <w:r w:rsidR="00DF5EEB">
              <w:rPr>
                <w:sz w:val="22"/>
                <w:szCs w:val="22"/>
                <w:lang w:val="fr-FR"/>
              </w:rPr>
              <w:t xml:space="preserve"> </w:t>
            </w:r>
            <w:r w:rsidR="0098199D">
              <w:rPr>
                <w:sz w:val="22"/>
                <w:szCs w:val="22"/>
                <w:lang w:val="fr-FR"/>
              </w:rPr>
              <w:t>77531-0-1-7</w:t>
            </w:r>
          </w:p>
          <w:p w14:paraId="44FF9055" w14:textId="77777777" w:rsidR="00D14D22" w:rsidRPr="002F3156" w:rsidRDefault="00D14D22" w:rsidP="00D14D22">
            <w:pPr>
              <w:pStyle w:val="bttabellefliess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1B50F089" w14:textId="73E0C9EA" w:rsidR="00D14D22" w:rsidRPr="002F3156" w:rsidRDefault="00EE4003" w:rsidP="00D14D2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6370590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66F2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D14D22" w:rsidRPr="005D451D" w14:paraId="5418B5A8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BFFBB05" w14:textId="77777777" w:rsidR="00D14D22" w:rsidRPr="002F3156" w:rsidRDefault="00D14D22" w:rsidP="00D14D2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2F3156">
              <w:rPr>
                <w:rFonts w:cstheme="minorHAnsi"/>
                <w:b/>
                <w:sz w:val="22"/>
                <w:szCs w:val="22"/>
              </w:rPr>
              <w:t>2.4</w:t>
            </w:r>
          </w:p>
        </w:tc>
        <w:tc>
          <w:tcPr>
            <w:tcW w:w="3891" w:type="pct"/>
            <w:shd w:val="clear" w:color="auto" w:fill="auto"/>
          </w:tcPr>
          <w:p w14:paraId="0CB687C2" w14:textId="77777777" w:rsidR="00D14D22" w:rsidRPr="002F3156" w:rsidRDefault="00D14D22" w:rsidP="00D14D22">
            <w:pPr>
              <w:pStyle w:val="bttabellefliess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Noter les numéros de série des détecteurs :</w:t>
            </w:r>
          </w:p>
          <w:p w14:paraId="6F2542C4" w14:textId="77777777" w:rsidR="00890627" w:rsidRPr="002F3156" w:rsidRDefault="00890627" w:rsidP="00890627">
            <w:pPr>
              <w:pStyle w:val="bttabellefliess"/>
              <w:numPr>
                <w:ilvl w:val="0"/>
                <w:numId w:val="7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Détecteur 1 :</w:t>
            </w:r>
            <w:r>
              <w:rPr>
                <w:sz w:val="22"/>
                <w:szCs w:val="22"/>
                <w:lang w:val="fr-FR"/>
              </w:rPr>
              <w:t xml:space="preserve"> 2025-DO178</w:t>
            </w:r>
          </w:p>
          <w:p w14:paraId="037F4780" w14:textId="77777777" w:rsidR="00890627" w:rsidRDefault="00890627" w:rsidP="00890627">
            <w:pPr>
              <w:pStyle w:val="bttabellefliess"/>
              <w:numPr>
                <w:ilvl w:val="0"/>
                <w:numId w:val="7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Détecteur 2 :</w:t>
            </w:r>
            <w:r>
              <w:rPr>
                <w:sz w:val="22"/>
                <w:szCs w:val="22"/>
                <w:lang w:val="fr-FR"/>
              </w:rPr>
              <w:t xml:space="preserve"> 2025-DO177</w:t>
            </w:r>
          </w:p>
          <w:p w14:paraId="44E6BB5D" w14:textId="77777777" w:rsidR="00890627" w:rsidRDefault="00890627" w:rsidP="00890627">
            <w:pPr>
              <w:pStyle w:val="bttabellefliess"/>
              <w:numPr>
                <w:ilvl w:val="0"/>
                <w:numId w:val="7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3</w:t>
            </w:r>
            <w:r w:rsidRPr="002F3156">
              <w:rPr>
                <w:sz w:val="22"/>
                <w:szCs w:val="22"/>
                <w:lang w:val="fr-FR"/>
              </w:rPr>
              <w:t> :</w:t>
            </w:r>
            <w:r>
              <w:rPr>
                <w:sz w:val="22"/>
                <w:szCs w:val="22"/>
                <w:lang w:val="fr-FR"/>
              </w:rPr>
              <w:t xml:space="preserve"> 2025-DO175</w:t>
            </w:r>
          </w:p>
          <w:p w14:paraId="62AEABA9" w14:textId="77777777" w:rsidR="00890627" w:rsidRPr="00D04BE2" w:rsidRDefault="00890627" w:rsidP="00890627">
            <w:pPr>
              <w:pStyle w:val="bttabellefliess"/>
              <w:numPr>
                <w:ilvl w:val="0"/>
                <w:numId w:val="7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4</w:t>
            </w:r>
            <w:r w:rsidRPr="002F3156">
              <w:rPr>
                <w:sz w:val="22"/>
                <w:szCs w:val="22"/>
                <w:lang w:val="fr-FR"/>
              </w:rPr>
              <w:t> :</w:t>
            </w:r>
            <w:r>
              <w:rPr>
                <w:sz w:val="22"/>
                <w:szCs w:val="22"/>
                <w:lang w:val="fr-FR"/>
              </w:rPr>
              <w:t xml:space="preserve"> 2025-DO176</w:t>
            </w:r>
          </w:p>
          <w:p w14:paraId="0B656474" w14:textId="77777777" w:rsidR="00D14D22" w:rsidRPr="002F3156" w:rsidRDefault="00D14D22" w:rsidP="00D14D22">
            <w:pPr>
              <w:pStyle w:val="bttabellefliess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  <w:sdt>
          <w:sdtPr>
            <w:rPr>
              <w:rFonts w:cstheme="minorHAnsi"/>
              <w:sz w:val="22"/>
              <w:szCs w:val="22"/>
            </w:rPr>
            <w:id w:val="-16909862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BCB5F6D" w14:textId="03C05522" w:rsidR="00D14D22" w:rsidRPr="002F3156" w:rsidRDefault="008766F2" w:rsidP="00D14D2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</w:tbl>
    <w:p w14:paraId="255136DC" w14:textId="7425BB6B" w:rsidR="00987516" w:rsidRDefault="00987516" w:rsidP="00D14D22"/>
    <w:p w14:paraId="6693DAED" w14:textId="77777777" w:rsidR="00987516" w:rsidRDefault="00987516">
      <w:pPr>
        <w:spacing w:line="276" w:lineRule="auto"/>
      </w:pPr>
      <w:r>
        <w:br w:type="page"/>
      </w:r>
    </w:p>
    <w:p w14:paraId="438DC665" w14:textId="19F900C6" w:rsidR="00D14D22" w:rsidRDefault="00D14D22" w:rsidP="00D14D22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2" w:name="_Toc204079370"/>
      <w:r>
        <w:rPr>
          <w:b/>
          <w:bCs/>
          <w:color w:val="FFFFFF" w:themeColor="background1"/>
          <w:sz w:val="28"/>
          <w:szCs w:val="28"/>
        </w:rPr>
        <w:t>MISE EN ROUTE DU COFFRET</w:t>
      </w:r>
      <w:bookmarkEnd w:id="2"/>
    </w:p>
    <w:p w14:paraId="7143EC16" w14:textId="54257EF3" w:rsidR="00EB74CA" w:rsidRDefault="00EB74CA" w:rsidP="00EB74CA">
      <w:pPr>
        <w:pStyle w:val="bttabellefliess"/>
        <w:numPr>
          <w:ilvl w:val="0"/>
          <w:numId w:val="2"/>
        </w:numPr>
        <w:rPr>
          <w:lang w:val="fr-FR"/>
        </w:rPr>
      </w:pPr>
      <w:r w:rsidRPr="00EB74CA">
        <w:rPr>
          <w:lang w:val="fr-FR"/>
        </w:rPr>
        <w:t>Relevé des tension</w:t>
      </w:r>
      <w:r>
        <w:rPr>
          <w:lang w:val="fr-FR"/>
        </w:rPr>
        <w:t>s</w:t>
      </w:r>
      <w:r w:rsidRPr="00EB74CA">
        <w:rPr>
          <w:lang w:val="fr-FR"/>
        </w:rPr>
        <w:t xml:space="preserve"> d’alimentation du </w:t>
      </w:r>
      <w:r>
        <w:rPr>
          <w:lang w:val="fr-FR"/>
        </w:rPr>
        <w:t>coffret :</w:t>
      </w:r>
    </w:p>
    <w:tbl>
      <w:tblPr>
        <w:tblpPr w:leftFromText="141" w:rightFromText="141" w:vertAnchor="text" w:horzAnchor="margin" w:tblpXSpec="center" w:tblpY="169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4898"/>
        <w:gridCol w:w="2279"/>
        <w:gridCol w:w="2963"/>
      </w:tblGrid>
      <w:tr w:rsidR="00A317CE" w:rsidRPr="005D451D" w14:paraId="5718F28E" w14:textId="77777777" w:rsidTr="00A317CE">
        <w:trPr>
          <w:cantSplit/>
          <w:trHeight w:val="42"/>
        </w:trPr>
        <w:tc>
          <w:tcPr>
            <w:tcW w:w="2415" w:type="pct"/>
            <w:shd w:val="clear" w:color="auto" w:fill="auto"/>
          </w:tcPr>
          <w:p w14:paraId="2B58CCF4" w14:textId="058D520D" w:rsidR="00197149" w:rsidRPr="002F3156" w:rsidRDefault="00197149" w:rsidP="00CA76E3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124" w:type="pct"/>
            <w:shd w:val="clear" w:color="auto" w:fill="00519E"/>
          </w:tcPr>
          <w:p w14:paraId="08BB6584" w14:textId="2555086A" w:rsidR="00197149" w:rsidRPr="002F3156" w:rsidRDefault="00197149" w:rsidP="00197149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Tension mesurée</w:t>
            </w:r>
            <w:r w:rsidR="00A317CE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461" w:type="pct"/>
            <w:shd w:val="clear" w:color="auto" w:fill="00519E"/>
          </w:tcPr>
          <w:p w14:paraId="18322743" w14:textId="076DA7DE" w:rsidR="00197149" w:rsidRPr="002F3156" w:rsidRDefault="00197149" w:rsidP="00CA76E3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Tension attendues</w:t>
            </w:r>
          </w:p>
        </w:tc>
      </w:tr>
      <w:tr w:rsidR="00A317CE" w:rsidRPr="005D451D" w14:paraId="39A6B62B" w14:textId="77777777" w:rsidTr="00A317CE">
        <w:trPr>
          <w:cantSplit/>
          <w:trHeight w:val="379"/>
        </w:trPr>
        <w:tc>
          <w:tcPr>
            <w:tcW w:w="2415" w:type="pct"/>
            <w:shd w:val="clear" w:color="auto" w:fill="auto"/>
          </w:tcPr>
          <w:p w14:paraId="731E1AC8" w14:textId="780C460C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197149">
              <w:rPr>
                <w:rFonts w:cstheme="minorHAnsi"/>
                <w:b/>
                <w:sz w:val="22"/>
                <w:szCs w:val="22"/>
              </w:rPr>
              <w:t>Alimentation générale</w:t>
            </w:r>
          </w:p>
        </w:tc>
        <w:tc>
          <w:tcPr>
            <w:tcW w:w="1124" w:type="pct"/>
            <w:shd w:val="clear" w:color="auto" w:fill="auto"/>
          </w:tcPr>
          <w:p w14:paraId="64F66BC1" w14:textId="425A6B58" w:rsidR="00A317CE" w:rsidRPr="002F3156" w:rsidRDefault="00890627" w:rsidP="00890627">
            <w:pPr>
              <w:pStyle w:val="bttabellefliess"/>
              <w:ind w:left="0"/>
              <w:jc w:val="center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245 V</w:t>
            </w:r>
          </w:p>
        </w:tc>
        <w:tc>
          <w:tcPr>
            <w:tcW w:w="1461" w:type="pct"/>
            <w:vAlign w:val="bottom"/>
          </w:tcPr>
          <w:p w14:paraId="5C90CA1E" w14:textId="0BB7AD49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210 à 250 V</w:t>
            </w:r>
          </w:p>
        </w:tc>
      </w:tr>
      <w:tr w:rsidR="00A317CE" w:rsidRPr="005D451D" w14:paraId="20617C91" w14:textId="77777777" w:rsidTr="00A317CE">
        <w:trPr>
          <w:cantSplit/>
          <w:trHeight w:val="379"/>
        </w:trPr>
        <w:tc>
          <w:tcPr>
            <w:tcW w:w="2415" w:type="pct"/>
            <w:shd w:val="clear" w:color="auto" w:fill="auto"/>
          </w:tcPr>
          <w:p w14:paraId="4BA75E38" w14:textId="5CCC1296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DDP</w:t>
            </w:r>
          </w:p>
        </w:tc>
        <w:tc>
          <w:tcPr>
            <w:tcW w:w="1124" w:type="pct"/>
            <w:shd w:val="clear" w:color="auto" w:fill="auto"/>
          </w:tcPr>
          <w:p w14:paraId="6ED678EF" w14:textId="5FE1BB20" w:rsidR="00A317CE" w:rsidRPr="002F3156" w:rsidRDefault="006906E5" w:rsidP="00A317CE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 </w:t>
            </w:r>
          </w:p>
        </w:tc>
        <w:tc>
          <w:tcPr>
            <w:tcW w:w="1461" w:type="pct"/>
            <w:vAlign w:val="bottom"/>
          </w:tcPr>
          <w:p w14:paraId="34EA6CEC" w14:textId="207F83F7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&lt; 2 V</w:t>
            </w:r>
          </w:p>
        </w:tc>
      </w:tr>
    </w:tbl>
    <w:p w14:paraId="7A83976C" w14:textId="77777777" w:rsidR="00A317CE" w:rsidRPr="00C2220E" w:rsidRDefault="00A317CE" w:rsidP="00C2220E">
      <w:pPr>
        <w:pStyle w:val="bttabellefliess"/>
        <w:rPr>
          <w:sz w:val="10"/>
          <w:szCs w:val="10"/>
        </w:rPr>
      </w:pPr>
    </w:p>
    <w:tbl>
      <w:tblPr>
        <w:tblpPr w:leftFromText="141" w:rightFromText="141" w:vertAnchor="text" w:horzAnchor="margin" w:tblpY="169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3800"/>
        <w:gridCol w:w="2817"/>
        <w:gridCol w:w="3523"/>
      </w:tblGrid>
      <w:tr w:rsidR="00A317CE" w:rsidRPr="005D451D" w14:paraId="5444B7D3" w14:textId="77777777" w:rsidTr="00A317CE">
        <w:trPr>
          <w:cantSplit/>
          <w:trHeight w:val="42"/>
        </w:trPr>
        <w:tc>
          <w:tcPr>
            <w:tcW w:w="1874" w:type="pct"/>
            <w:shd w:val="clear" w:color="auto" w:fill="00519E"/>
          </w:tcPr>
          <w:p w14:paraId="47BA175D" w14:textId="77777777" w:rsidR="00A317CE" w:rsidRPr="002F3156" w:rsidRDefault="00A317CE" w:rsidP="00A317CE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1389" w:type="pct"/>
            <w:shd w:val="clear" w:color="auto" w:fill="00519E"/>
          </w:tcPr>
          <w:p w14:paraId="491F1F9B" w14:textId="3CB49074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Tension mesurées</w:t>
            </w:r>
          </w:p>
        </w:tc>
        <w:tc>
          <w:tcPr>
            <w:tcW w:w="1737" w:type="pct"/>
            <w:shd w:val="clear" w:color="auto" w:fill="00519E"/>
          </w:tcPr>
          <w:p w14:paraId="4A0C4876" w14:textId="57672BFD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Tension attendues</w:t>
            </w:r>
          </w:p>
        </w:tc>
      </w:tr>
      <w:tr w:rsidR="00A317CE" w:rsidRPr="005D451D" w14:paraId="6E515186" w14:textId="77777777" w:rsidTr="00A317CE">
        <w:trPr>
          <w:cantSplit/>
          <w:trHeight w:val="379"/>
        </w:trPr>
        <w:tc>
          <w:tcPr>
            <w:tcW w:w="1874" w:type="pct"/>
            <w:shd w:val="clear" w:color="auto" w:fill="auto"/>
            <w:vAlign w:val="bottom"/>
          </w:tcPr>
          <w:p w14:paraId="6B4CF523" w14:textId="54235645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+5 V</w:t>
            </w:r>
          </w:p>
        </w:tc>
        <w:tc>
          <w:tcPr>
            <w:tcW w:w="1389" w:type="pct"/>
            <w:shd w:val="clear" w:color="auto" w:fill="auto"/>
          </w:tcPr>
          <w:p w14:paraId="0265379B" w14:textId="77BC61A5" w:rsidR="00A317CE" w:rsidRPr="002F3156" w:rsidRDefault="00890627" w:rsidP="00890627">
            <w:pPr>
              <w:pStyle w:val="bttabellefliess"/>
              <w:ind w:left="0"/>
              <w:jc w:val="center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5.34 V</w:t>
            </w:r>
          </w:p>
        </w:tc>
        <w:tc>
          <w:tcPr>
            <w:tcW w:w="1737" w:type="pct"/>
            <w:vAlign w:val="bottom"/>
          </w:tcPr>
          <w:p w14:paraId="0012DA67" w14:textId="12ACEFB5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5,3 à 5,5 V</w:t>
            </w:r>
          </w:p>
        </w:tc>
      </w:tr>
      <w:tr w:rsidR="00A317CE" w:rsidRPr="005D451D" w14:paraId="5443CFFD" w14:textId="77777777" w:rsidTr="00A317CE">
        <w:trPr>
          <w:cantSplit/>
          <w:trHeight w:val="379"/>
        </w:trPr>
        <w:tc>
          <w:tcPr>
            <w:tcW w:w="1874" w:type="pct"/>
            <w:shd w:val="clear" w:color="auto" w:fill="auto"/>
            <w:vAlign w:val="bottom"/>
          </w:tcPr>
          <w:p w14:paraId="40B163AE" w14:textId="6AB1714D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+15 V</w:t>
            </w:r>
          </w:p>
        </w:tc>
        <w:tc>
          <w:tcPr>
            <w:tcW w:w="1389" w:type="pct"/>
            <w:shd w:val="clear" w:color="auto" w:fill="auto"/>
          </w:tcPr>
          <w:p w14:paraId="7049E998" w14:textId="072ED70E" w:rsidR="00A317CE" w:rsidRPr="002F3156" w:rsidRDefault="00890627" w:rsidP="00890627">
            <w:pPr>
              <w:pStyle w:val="bttabellefliess"/>
              <w:ind w:left="0"/>
              <w:jc w:val="center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14.74 V</w:t>
            </w:r>
          </w:p>
        </w:tc>
        <w:tc>
          <w:tcPr>
            <w:tcW w:w="1737" w:type="pct"/>
            <w:vAlign w:val="bottom"/>
          </w:tcPr>
          <w:p w14:paraId="5E934ED3" w14:textId="0F749DEA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14,2 à 15,8 V</w:t>
            </w:r>
          </w:p>
        </w:tc>
      </w:tr>
      <w:tr w:rsidR="00A317CE" w:rsidRPr="005D451D" w14:paraId="171568F3" w14:textId="77777777" w:rsidTr="00A317CE">
        <w:trPr>
          <w:cantSplit/>
          <w:trHeight w:val="379"/>
        </w:trPr>
        <w:tc>
          <w:tcPr>
            <w:tcW w:w="1874" w:type="pct"/>
            <w:shd w:val="clear" w:color="auto" w:fill="auto"/>
            <w:vAlign w:val="bottom"/>
          </w:tcPr>
          <w:p w14:paraId="488F06DC" w14:textId="345487D1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-15 V</w:t>
            </w:r>
          </w:p>
        </w:tc>
        <w:tc>
          <w:tcPr>
            <w:tcW w:w="1389" w:type="pct"/>
            <w:shd w:val="clear" w:color="auto" w:fill="auto"/>
          </w:tcPr>
          <w:p w14:paraId="3206F99E" w14:textId="28F4BCA0" w:rsidR="00A317CE" w:rsidRPr="002F3156" w:rsidRDefault="00890627" w:rsidP="00890627">
            <w:pPr>
              <w:pStyle w:val="bttabellefliess"/>
              <w:ind w:left="0"/>
              <w:jc w:val="center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- 15.38 V</w:t>
            </w:r>
          </w:p>
        </w:tc>
        <w:tc>
          <w:tcPr>
            <w:tcW w:w="1737" w:type="pct"/>
            <w:vAlign w:val="bottom"/>
          </w:tcPr>
          <w:p w14:paraId="50A2F81E" w14:textId="07DAE577" w:rsidR="00A317CE" w:rsidRPr="002F3156" w:rsidRDefault="00A317CE" w:rsidP="00A317CE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 w:rsidRPr="00EB74C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fr-FR"/>
              </w:rPr>
              <w:t>-14,2 à -15,8 V</w:t>
            </w:r>
          </w:p>
        </w:tc>
      </w:tr>
    </w:tbl>
    <w:p w14:paraId="32C76499" w14:textId="77777777" w:rsidR="00EB74CA" w:rsidRPr="00A317CE" w:rsidRDefault="00EB74CA" w:rsidP="00EB74CA">
      <w:pPr>
        <w:pStyle w:val="bttabellefliess"/>
        <w:rPr>
          <w:sz w:val="10"/>
          <w:szCs w:val="14"/>
        </w:rPr>
      </w:pP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D14D22" w:rsidRPr="005D451D" w14:paraId="3C117642" w14:textId="77777777" w:rsidTr="00D14D2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75D59E6D" w14:textId="77777777" w:rsidR="00D14D22" w:rsidRPr="00A317CE" w:rsidRDefault="00D14D22" w:rsidP="00D14D2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A317CE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F2BADB7" w14:textId="77777777" w:rsidR="00D14D22" w:rsidRPr="00A317CE" w:rsidRDefault="00D14D22" w:rsidP="00D14D2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A317CE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69B41188" w14:textId="60B99BCB" w:rsidR="00D14D22" w:rsidRPr="00A317CE" w:rsidRDefault="000E195C" w:rsidP="00D14D2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A317CE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Validation</w:t>
            </w:r>
          </w:p>
        </w:tc>
      </w:tr>
      <w:tr w:rsidR="00D14D22" w:rsidRPr="005D451D" w14:paraId="7E8C9AD4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4F29261" w14:textId="467CEDF9" w:rsidR="00D14D22" w:rsidRPr="00A317CE" w:rsidRDefault="00116E52" w:rsidP="00D14D22">
            <w:pPr>
              <w:spacing w:before="60" w:after="60"/>
              <w:jc w:val="center"/>
              <w:rPr>
                <w:rFonts w:cstheme="minorHAnsi"/>
                <w:sz w:val="18"/>
                <w:szCs w:val="18"/>
              </w:rPr>
            </w:pPr>
            <w:r w:rsidRPr="00A317CE">
              <w:rPr>
                <w:rFonts w:cstheme="minorHAnsi"/>
                <w:b/>
                <w:sz w:val="18"/>
                <w:szCs w:val="18"/>
              </w:rPr>
              <w:t>3</w:t>
            </w:r>
            <w:r w:rsidR="00D14D22" w:rsidRPr="00A317CE">
              <w:rPr>
                <w:rFonts w:cstheme="minorHAnsi"/>
                <w:b/>
                <w:sz w:val="18"/>
                <w:szCs w:val="18"/>
              </w:rPr>
              <w:t>.1</w:t>
            </w:r>
          </w:p>
        </w:tc>
        <w:tc>
          <w:tcPr>
            <w:tcW w:w="3891" w:type="pct"/>
            <w:shd w:val="clear" w:color="auto" w:fill="auto"/>
          </w:tcPr>
          <w:p w14:paraId="64A112BF" w14:textId="70FC1D66" w:rsidR="00D14D22" w:rsidRPr="00A317CE" w:rsidRDefault="00D14D22" w:rsidP="00D14D22">
            <w:pPr>
              <w:pStyle w:val="bttabellefliess"/>
              <w:ind w:left="0"/>
              <w:rPr>
                <w:rFonts w:asciiTheme="minorHAnsi" w:eastAsiaTheme="minorEastAsia" w:hAnsiTheme="minorHAnsi" w:cstheme="minorHAnsi"/>
                <w:sz w:val="18"/>
                <w:szCs w:val="18"/>
                <w:lang w:val="fr-FR" w:eastAsia="ja-JP" w:bidi="ar-SA"/>
              </w:rPr>
            </w:pPr>
            <w:r w:rsidRPr="00A317CE">
              <w:rPr>
                <w:sz w:val="18"/>
                <w:szCs w:val="18"/>
                <w:lang w:val="fr-FR"/>
              </w:rPr>
              <w:t>Brancher le coffret sur une prise secteur.</w:t>
            </w:r>
          </w:p>
        </w:tc>
        <w:sdt>
          <w:sdtPr>
            <w:rPr>
              <w:rFonts w:cstheme="minorHAnsi"/>
              <w:sz w:val="18"/>
              <w:szCs w:val="18"/>
            </w:rPr>
            <w:id w:val="16019868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2591523" w14:textId="6D8F54F5" w:rsidR="00D14D22" w:rsidRPr="00A317CE" w:rsidRDefault="008766F2" w:rsidP="00D14D22">
                <w:pPr>
                  <w:spacing w:before="60" w:after="60"/>
                  <w:jc w:val="center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p>
            </w:tc>
          </w:sdtContent>
        </w:sdt>
      </w:tr>
      <w:tr w:rsidR="00D14D22" w:rsidRPr="005D451D" w14:paraId="04EB47B8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31CC347" w14:textId="51F62ACD" w:rsidR="00D14D22" w:rsidRPr="00A317CE" w:rsidRDefault="00116E52" w:rsidP="00D14D22">
            <w:pPr>
              <w:spacing w:before="60" w:after="6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317CE">
              <w:rPr>
                <w:rFonts w:cstheme="minorHAnsi"/>
                <w:b/>
                <w:sz w:val="18"/>
                <w:szCs w:val="18"/>
              </w:rPr>
              <w:t>3</w:t>
            </w:r>
            <w:r w:rsidR="00D14D22" w:rsidRPr="00A317CE">
              <w:rPr>
                <w:rFonts w:cstheme="minorHAnsi"/>
                <w:b/>
                <w:sz w:val="18"/>
                <w:szCs w:val="18"/>
              </w:rPr>
              <w:t>.2</w:t>
            </w:r>
          </w:p>
        </w:tc>
        <w:tc>
          <w:tcPr>
            <w:tcW w:w="3891" w:type="pct"/>
            <w:shd w:val="clear" w:color="auto" w:fill="auto"/>
          </w:tcPr>
          <w:p w14:paraId="0FB55851" w14:textId="0DFD7FB7" w:rsidR="00D14D22" w:rsidRPr="00A317CE" w:rsidRDefault="00D14D22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 xml:space="preserve">Constater le bon allumage de l’écran </w:t>
            </w:r>
          </w:p>
        </w:tc>
        <w:sdt>
          <w:sdtPr>
            <w:rPr>
              <w:rFonts w:cstheme="minorHAnsi"/>
              <w:sz w:val="18"/>
              <w:szCs w:val="18"/>
            </w:rPr>
            <w:id w:val="-15211621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B09E036" w14:textId="5CB93602" w:rsidR="00D14D22" w:rsidRPr="00A317CE" w:rsidRDefault="008766F2" w:rsidP="00D14D22">
                <w:pPr>
                  <w:spacing w:before="60" w:after="60"/>
                  <w:jc w:val="center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p>
            </w:tc>
          </w:sdtContent>
        </w:sdt>
      </w:tr>
      <w:tr w:rsidR="00D14D22" w:rsidRPr="005D451D" w14:paraId="09A6103B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12B17FD" w14:textId="60D5FC3B" w:rsidR="00D14D22" w:rsidRPr="00A317CE" w:rsidRDefault="00116E52" w:rsidP="00D14D22">
            <w:pPr>
              <w:spacing w:before="60" w:after="6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317CE">
              <w:rPr>
                <w:rFonts w:cstheme="minorHAnsi"/>
                <w:b/>
                <w:sz w:val="18"/>
                <w:szCs w:val="18"/>
              </w:rPr>
              <w:t>3</w:t>
            </w:r>
            <w:r w:rsidR="00D14D22" w:rsidRPr="00A317CE">
              <w:rPr>
                <w:rFonts w:cstheme="minorHAnsi"/>
                <w:b/>
                <w:sz w:val="18"/>
                <w:szCs w:val="18"/>
              </w:rPr>
              <w:t>.3</w:t>
            </w:r>
          </w:p>
        </w:tc>
        <w:tc>
          <w:tcPr>
            <w:tcW w:w="3891" w:type="pct"/>
            <w:shd w:val="clear" w:color="auto" w:fill="auto"/>
          </w:tcPr>
          <w:p w14:paraId="7E527F81" w14:textId="3DA36619" w:rsidR="00D14D22" w:rsidRPr="00890627" w:rsidRDefault="00D14D22" w:rsidP="00D14D22">
            <w:pPr>
              <w:pStyle w:val="bttabellefliess"/>
              <w:rPr>
                <w:b/>
                <w:bCs/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Vérifier la valeur de bruit de fond mesuré et la reporter :</w:t>
            </w:r>
            <w:r w:rsidR="00890627">
              <w:rPr>
                <w:sz w:val="18"/>
                <w:szCs w:val="18"/>
                <w:lang w:val="fr-FR"/>
              </w:rPr>
              <w:t xml:space="preserve"> </w:t>
            </w:r>
            <w:proofErr w:type="gramStart"/>
            <w:r w:rsidR="00890627" w:rsidRPr="00890627">
              <w:rPr>
                <w:b/>
                <w:bCs/>
                <w:sz w:val="18"/>
                <w:szCs w:val="18"/>
                <w:lang w:val="fr-FR"/>
              </w:rPr>
              <w:t>( 1</w:t>
            </w:r>
            <w:proofErr w:type="gramEnd"/>
            <w:r w:rsidR="00890627" w:rsidRPr="00890627">
              <w:rPr>
                <w:b/>
                <w:bCs/>
                <w:sz w:val="18"/>
                <w:szCs w:val="18"/>
                <w:lang w:val="fr-FR"/>
              </w:rPr>
              <w:t xml:space="preserve"> seule relevé effectué pour avoir un ordre de grandeur)</w:t>
            </w:r>
          </w:p>
          <w:p w14:paraId="17E9CD76" w14:textId="04CA9924" w:rsidR="00D14D22" w:rsidRPr="00A317CE" w:rsidRDefault="00D14D22" w:rsidP="00D14D22">
            <w:pPr>
              <w:pStyle w:val="bttabellefliess"/>
              <w:numPr>
                <w:ilvl w:val="0"/>
                <w:numId w:val="8"/>
              </w:numPr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Détecteur 1 :</w:t>
            </w:r>
            <w:r w:rsidR="00DF5EEB" w:rsidRPr="00A317CE">
              <w:rPr>
                <w:sz w:val="18"/>
                <w:szCs w:val="18"/>
                <w:lang w:val="fr-FR"/>
              </w:rPr>
              <w:t xml:space="preserve"> </w:t>
            </w:r>
            <w:r w:rsidR="00E00212">
              <w:rPr>
                <w:sz w:val="18"/>
                <w:szCs w:val="18"/>
                <w:lang w:val="fr-FR"/>
              </w:rPr>
              <w:t>2 158</w:t>
            </w:r>
            <w:r w:rsidR="00D04BE2">
              <w:rPr>
                <w:sz w:val="18"/>
                <w:szCs w:val="18"/>
                <w:lang w:val="fr-FR"/>
              </w:rPr>
              <w:t xml:space="preserve"> </w:t>
            </w:r>
            <w:r w:rsidR="00DF5EEB" w:rsidRPr="00A317CE">
              <w:rPr>
                <w:sz w:val="18"/>
                <w:szCs w:val="18"/>
                <w:lang w:val="fr-FR"/>
              </w:rPr>
              <w:t xml:space="preserve">Cp/s  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                                </w:t>
            </w:r>
            <w:proofErr w:type="spellStart"/>
            <w:r w:rsidR="00DF5EEB" w:rsidRPr="00A317CE">
              <w:rPr>
                <w:sz w:val="18"/>
                <w:szCs w:val="18"/>
                <w:lang w:val="fr-FR"/>
              </w:rPr>
              <w:t>DeD</w:t>
            </w:r>
            <w:proofErr w:type="spellEnd"/>
            <w:r w:rsidR="00DF5EEB" w:rsidRPr="00A317CE">
              <w:rPr>
                <w:sz w:val="18"/>
                <w:szCs w:val="18"/>
                <w:lang w:val="fr-FR"/>
              </w:rPr>
              <w:t> :</w:t>
            </w:r>
            <w:r w:rsidR="00CB4E86" w:rsidRPr="00A317CE">
              <w:rPr>
                <w:sz w:val="18"/>
                <w:szCs w:val="18"/>
                <w:lang w:val="fr-FR"/>
              </w:rPr>
              <w:t xml:space="preserve"> </w:t>
            </w:r>
            <w:r w:rsidR="00D04BE2">
              <w:rPr>
                <w:sz w:val="18"/>
                <w:szCs w:val="18"/>
                <w:lang w:val="fr-FR"/>
              </w:rPr>
              <w:t xml:space="preserve">        </w:t>
            </w:r>
            <w:r w:rsidR="00CB4E86" w:rsidRPr="00A317CE">
              <w:rPr>
                <w:sz w:val="18"/>
                <w:szCs w:val="18"/>
                <w:lang w:val="fr-FR"/>
              </w:rPr>
              <w:t xml:space="preserve"> µSv/h</w:t>
            </w:r>
          </w:p>
          <w:p w14:paraId="5DA1D1EA" w14:textId="172226D6" w:rsidR="00D14D22" w:rsidRDefault="00D14D22" w:rsidP="00D14D22">
            <w:pPr>
              <w:pStyle w:val="bttabellefliess"/>
              <w:numPr>
                <w:ilvl w:val="0"/>
                <w:numId w:val="8"/>
              </w:numPr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Détecteur 2 :</w:t>
            </w:r>
            <w:r w:rsidR="00DF5EEB" w:rsidRPr="00A317CE">
              <w:rPr>
                <w:sz w:val="18"/>
                <w:szCs w:val="18"/>
                <w:lang w:val="fr-FR"/>
              </w:rPr>
              <w:t xml:space="preserve"> </w:t>
            </w:r>
            <w:r w:rsidR="00E00212">
              <w:rPr>
                <w:sz w:val="18"/>
                <w:szCs w:val="18"/>
                <w:lang w:val="fr-FR"/>
              </w:rPr>
              <w:t>074</w:t>
            </w:r>
            <w:r w:rsidR="00DF5EEB" w:rsidRPr="00A317CE">
              <w:rPr>
                <w:sz w:val="18"/>
                <w:szCs w:val="18"/>
                <w:lang w:val="fr-FR"/>
              </w:rPr>
              <w:t xml:space="preserve"> Cp/s 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                                 </w:t>
            </w:r>
            <w:proofErr w:type="spellStart"/>
            <w:r w:rsidR="00DF5EEB" w:rsidRPr="00A317CE">
              <w:rPr>
                <w:sz w:val="18"/>
                <w:szCs w:val="18"/>
                <w:lang w:val="fr-FR"/>
              </w:rPr>
              <w:t>DeD</w:t>
            </w:r>
            <w:proofErr w:type="spellEnd"/>
            <w:r w:rsidR="00DF5EEB" w:rsidRPr="00A317CE">
              <w:rPr>
                <w:sz w:val="18"/>
                <w:szCs w:val="18"/>
                <w:lang w:val="fr-FR"/>
              </w:rPr>
              <w:t> :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</w:t>
            </w:r>
            <w:r w:rsidR="00D04BE2">
              <w:rPr>
                <w:sz w:val="18"/>
                <w:szCs w:val="18"/>
                <w:lang w:val="fr-FR"/>
              </w:rPr>
              <w:t xml:space="preserve">        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µSv/h</w:t>
            </w:r>
          </w:p>
          <w:p w14:paraId="76917CDD" w14:textId="7828313B" w:rsidR="00D04BE2" w:rsidRDefault="00D04BE2" w:rsidP="00D04BE2">
            <w:pPr>
              <w:pStyle w:val="bttabellefliess"/>
              <w:numPr>
                <w:ilvl w:val="0"/>
                <w:numId w:val="8"/>
              </w:numPr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 xml:space="preserve">Détecteur </w:t>
            </w:r>
            <w:r>
              <w:rPr>
                <w:sz w:val="18"/>
                <w:szCs w:val="18"/>
                <w:lang w:val="fr-FR"/>
              </w:rPr>
              <w:t>3</w:t>
            </w:r>
            <w:r w:rsidRPr="00A317CE">
              <w:rPr>
                <w:sz w:val="18"/>
                <w:szCs w:val="18"/>
                <w:lang w:val="fr-FR"/>
              </w:rPr>
              <w:t xml:space="preserve"> : </w:t>
            </w:r>
            <w:r w:rsidR="00E00212">
              <w:rPr>
                <w:sz w:val="18"/>
                <w:szCs w:val="18"/>
                <w:lang w:val="fr-FR"/>
              </w:rPr>
              <w:t>2 360</w:t>
            </w:r>
            <w:r w:rsidRPr="00A317CE">
              <w:rPr>
                <w:sz w:val="18"/>
                <w:szCs w:val="18"/>
                <w:lang w:val="fr-FR"/>
              </w:rPr>
              <w:t xml:space="preserve"> Cp/s                                   </w:t>
            </w:r>
            <w:proofErr w:type="spellStart"/>
            <w:r w:rsidRPr="00A317CE">
              <w:rPr>
                <w:sz w:val="18"/>
                <w:szCs w:val="18"/>
                <w:lang w:val="fr-FR"/>
              </w:rPr>
              <w:t>DeD</w:t>
            </w:r>
            <w:proofErr w:type="spellEnd"/>
            <w:r w:rsidRPr="00A317CE">
              <w:rPr>
                <w:sz w:val="18"/>
                <w:szCs w:val="18"/>
                <w:lang w:val="fr-FR"/>
              </w:rPr>
              <w:t xml:space="preserve"> : </w:t>
            </w:r>
            <w:r>
              <w:rPr>
                <w:sz w:val="18"/>
                <w:szCs w:val="18"/>
                <w:lang w:val="fr-FR"/>
              </w:rPr>
              <w:t xml:space="preserve">        </w:t>
            </w:r>
            <w:r w:rsidRPr="00A317CE">
              <w:rPr>
                <w:sz w:val="18"/>
                <w:szCs w:val="18"/>
                <w:lang w:val="fr-FR"/>
              </w:rPr>
              <w:t xml:space="preserve"> µSv/h</w:t>
            </w:r>
          </w:p>
          <w:p w14:paraId="39178087" w14:textId="315729DB" w:rsidR="00D04BE2" w:rsidRPr="000E195C" w:rsidRDefault="00D04BE2" w:rsidP="000E195C">
            <w:pPr>
              <w:pStyle w:val="bttabellefliess"/>
              <w:numPr>
                <w:ilvl w:val="0"/>
                <w:numId w:val="8"/>
              </w:numPr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 xml:space="preserve">Détecteur </w:t>
            </w:r>
            <w:r>
              <w:rPr>
                <w:sz w:val="18"/>
                <w:szCs w:val="18"/>
                <w:lang w:val="fr-FR"/>
              </w:rPr>
              <w:t>4</w:t>
            </w:r>
            <w:r w:rsidRPr="00A317CE">
              <w:rPr>
                <w:sz w:val="18"/>
                <w:szCs w:val="18"/>
                <w:lang w:val="fr-FR"/>
              </w:rPr>
              <w:t xml:space="preserve"> : </w:t>
            </w:r>
            <w:r w:rsidR="00E00212">
              <w:rPr>
                <w:sz w:val="18"/>
                <w:szCs w:val="18"/>
                <w:lang w:val="fr-FR"/>
              </w:rPr>
              <w:t>2 372</w:t>
            </w:r>
            <w:r w:rsidRPr="00A317CE">
              <w:rPr>
                <w:sz w:val="18"/>
                <w:szCs w:val="18"/>
                <w:lang w:val="fr-FR"/>
              </w:rPr>
              <w:t xml:space="preserve"> Cp/s                                   </w:t>
            </w:r>
            <w:proofErr w:type="spellStart"/>
            <w:r w:rsidRPr="00A317CE">
              <w:rPr>
                <w:sz w:val="18"/>
                <w:szCs w:val="18"/>
                <w:lang w:val="fr-FR"/>
              </w:rPr>
              <w:t>DeD</w:t>
            </w:r>
            <w:proofErr w:type="spellEnd"/>
            <w:r w:rsidRPr="00A317CE">
              <w:rPr>
                <w:sz w:val="18"/>
                <w:szCs w:val="18"/>
                <w:lang w:val="fr-FR"/>
              </w:rPr>
              <w:t xml:space="preserve"> : </w:t>
            </w:r>
            <w:r>
              <w:rPr>
                <w:sz w:val="18"/>
                <w:szCs w:val="18"/>
                <w:lang w:val="fr-FR"/>
              </w:rPr>
              <w:t xml:space="preserve">        </w:t>
            </w:r>
            <w:r w:rsidRPr="00A317CE">
              <w:rPr>
                <w:sz w:val="18"/>
                <w:szCs w:val="18"/>
                <w:lang w:val="fr-FR"/>
              </w:rPr>
              <w:t xml:space="preserve"> µSv/h</w:t>
            </w:r>
          </w:p>
        </w:tc>
        <w:tc>
          <w:tcPr>
            <w:tcW w:w="556" w:type="pct"/>
          </w:tcPr>
          <w:p w14:paraId="55AA8466" w14:textId="369A6310" w:rsidR="00D14D22" w:rsidRPr="00A317CE" w:rsidRDefault="00EE4003" w:rsidP="00D14D22">
            <w:pPr>
              <w:spacing w:before="60" w:after="60"/>
              <w:jc w:val="center"/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id w:val="18694008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66F2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D14D22" w:rsidRPr="005D451D" w14:paraId="6CAD9B08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2C94C60" w14:textId="33026472" w:rsidR="00D14D22" w:rsidRPr="00A317CE" w:rsidRDefault="00116E52" w:rsidP="00D14D22">
            <w:pPr>
              <w:spacing w:before="60" w:after="6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317CE">
              <w:rPr>
                <w:rFonts w:cstheme="minorHAnsi"/>
                <w:b/>
                <w:sz w:val="18"/>
                <w:szCs w:val="18"/>
              </w:rPr>
              <w:t>3</w:t>
            </w:r>
            <w:r w:rsidR="00D14D22" w:rsidRPr="00A317CE">
              <w:rPr>
                <w:rFonts w:cstheme="minorHAnsi"/>
                <w:b/>
                <w:sz w:val="18"/>
                <w:szCs w:val="18"/>
              </w:rPr>
              <w:t>.4</w:t>
            </w:r>
          </w:p>
        </w:tc>
        <w:tc>
          <w:tcPr>
            <w:tcW w:w="3891" w:type="pct"/>
            <w:shd w:val="clear" w:color="auto" w:fill="auto"/>
          </w:tcPr>
          <w:p w14:paraId="6B9C21F0" w14:textId="77777777" w:rsidR="00D14D22" w:rsidRPr="00A317CE" w:rsidRDefault="00D14D22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Vérifier les paramètres de configuration et les modifier si besoin</w:t>
            </w:r>
            <w:r w:rsidR="00032F7C" w:rsidRPr="00A317CE">
              <w:rPr>
                <w:sz w:val="18"/>
                <w:szCs w:val="18"/>
                <w:lang w:val="fr-FR"/>
              </w:rPr>
              <w:t> :</w:t>
            </w:r>
          </w:p>
          <w:p w14:paraId="3415E28B" w14:textId="77777777" w:rsidR="00346D6D" w:rsidRPr="00A317CE" w:rsidRDefault="00346D6D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</w:p>
          <w:p w14:paraId="3E351FC1" w14:textId="770A16BB" w:rsidR="00032F7C" w:rsidRPr="00A317CE" w:rsidRDefault="00032F7C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Temps d’échantillonnage :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</w:t>
            </w:r>
            <w:r w:rsidR="008766F2">
              <w:rPr>
                <w:sz w:val="18"/>
                <w:szCs w:val="18"/>
                <w:lang w:val="fr-FR"/>
              </w:rPr>
              <w:t>0.5</w:t>
            </w:r>
          </w:p>
          <w:p w14:paraId="171002E3" w14:textId="5B6D57CB" w:rsidR="00032F7C" w:rsidRPr="00A317CE" w:rsidRDefault="00032F7C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Distance entre les cellules :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</w:t>
            </w:r>
            <w:r w:rsidR="008766F2">
              <w:rPr>
                <w:sz w:val="18"/>
                <w:szCs w:val="18"/>
                <w:lang w:val="fr-FR"/>
              </w:rPr>
              <w:t>0.5</w:t>
            </w:r>
          </w:p>
          <w:p w14:paraId="5C4B74C9" w14:textId="13508A81" w:rsidR="00032F7C" w:rsidRPr="00A317CE" w:rsidRDefault="00032F7C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Mode sans cellule :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</w:t>
            </w:r>
            <w:r w:rsidR="008766F2">
              <w:rPr>
                <w:sz w:val="18"/>
                <w:szCs w:val="18"/>
                <w:lang w:val="fr-FR"/>
              </w:rPr>
              <w:t>non</w:t>
            </w:r>
          </w:p>
          <w:p w14:paraId="55CC374F" w14:textId="7D9AB141" w:rsidR="00032F7C" w:rsidRDefault="00032F7C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Facteur multiple seuil suiveur :</w:t>
            </w:r>
            <w:r w:rsidR="00982547" w:rsidRPr="00A317CE">
              <w:rPr>
                <w:sz w:val="18"/>
                <w:szCs w:val="18"/>
                <w:lang w:val="fr-FR"/>
              </w:rPr>
              <w:t xml:space="preserve"> </w:t>
            </w:r>
            <w:r w:rsidR="008766F2">
              <w:rPr>
                <w:sz w:val="18"/>
                <w:szCs w:val="18"/>
                <w:lang w:val="fr-FR"/>
              </w:rPr>
              <w:t>1.5</w:t>
            </w:r>
          </w:p>
          <w:p w14:paraId="7017073B" w14:textId="064125A6" w:rsidR="00E00212" w:rsidRPr="00A317CE" w:rsidRDefault="00E00212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Blocage du seuil suiveur : oui</w:t>
            </w:r>
          </w:p>
          <w:p w14:paraId="1672A7F2" w14:textId="4ED7845E" w:rsidR="00032F7C" w:rsidRPr="00A317CE" w:rsidRDefault="00032F7C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Seuil 2 :</w:t>
            </w:r>
            <w:r w:rsidR="008766F2">
              <w:rPr>
                <w:sz w:val="18"/>
                <w:szCs w:val="18"/>
                <w:lang w:val="fr-FR"/>
              </w:rPr>
              <w:t>10 000 cps</w:t>
            </w:r>
          </w:p>
          <w:p w14:paraId="47A1A503" w14:textId="27E680A8" w:rsidR="00032F7C" w:rsidRPr="00A317CE" w:rsidRDefault="00032F7C" w:rsidP="00032F7C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Seuil mini BDF :</w:t>
            </w:r>
            <w:r w:rsidR="008766F2">
              <w:rPr>
                <w:sz w:val="18"/>
                <w:szCs w:val="18"/>
                <w:lang w:val="fr-FR"/>
              </w:rPr>
              <w:t xml:space="preserve"> </w:t>
            </w:r>
            <w:r w:rsidR="00E00212">
              <w:rPr>
                <w:sz w:val="18"/>
                <w:szCs w:val="18"/>
                <w:lang w:val="fr-FR"/>
              </w:rPr>
              <w:t>8</w:t>
            </w:r>
            <w:r w:rsidR="008766F2">
              <w:rPr>
                <w:sz w:val="18"/>
                <w:szCs w:val="18"/>
                <w:lang w:val="fr-FR"/>
              </w:rPr>
              <w:t>00 cps</w:t>
            </w:r>
          </w:p>
          <w:p w14:paraId="4E081056" w14:textId="0F7B1EF9" w:rsidR="00032F7C" w:rsidRPr="00A317CE" w:rsidRDefault="00032F7C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Seuil maxi BDF :</w:t>
            </w:r>
            <w:r w:rsidR="008766F2">
              <w:rPr>
                <w:sz w:val="18"/>
                <w:szCs w:val="18"/>
                <w:lang w:val="fr-FR"/>
              </w:rPr>
              <w:t xml:space="preserve"> 20 000 cps</w:t>
            </w:r>
          </w:p>
        </w:tc>
        <w:sdt>
          <w:sdtPr>
            <w:rPr>
              <w:rFonts w:cstheme="minorHAnsi"/>
              <w:sz w:val="18"/>
              <w:szCs w:val="18"/>
            </w:rPr>
            <w:id w:val="11322935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66786DD" w14:textId="6BBFC62C" w:rsidR="00D14D22" w:rsidRPr="00A317CE" w:rsidRDefault="008766F2" w:rsidP="00D14D22">
                <w:pPr>
                  <w:spacing w:before="60" w:after="60"/>
                  <w:jc w:val="center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p>
            </w:tc>
          </w:sdtContent>
        </w:sdt>
      </w:tr>
      <w:tr w:rsidR="00D14D22" w:rsidRPr="005D451D" w14:paraId="29C859D5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2457B18" w14:textId="5130BCC9" w:rsidR="00D14D22" w:rsidRPr="00A317CE" w:rsidRDefault="00116E52" w:rsidP="00D14D22">
            <w:pPr>
              <w:spacing w:before="60" w:after="6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317CE">
              <w:rPr>
                <w:rFonts w:cstheme="minorHAnsi"/>
                <w:b/>
                <w:sz w:val="18"/>
                <w:szCs w:val="18"/>
              </w:rPr>
              <w:t>3</w:t>
            </w:r>
            <w:r w:rsidR="00D14D22" w:rsidRPr="00A317CE">
              <w:rPr>
                <w:rFonts w:cstheme="minorHAnsi"/>
                <w:b/>
                <w:sz w:val="18"/>
                <w:szCs w:val="18"/>
              </w:rPr>
              <w:t>.5</w:t>
            </w:r>
          </w:p>
        </w:tc>
        <w:tc>
          <w:tcPr>
            <w:tcW w:w="3891" w:type="pct"/>
            <w:shd w:val="clear" w:color="auto" w:fill="auto"/>
          </w:tcPr>
          <w:p w14:paraId="32B9B0B3" w14:textId="77777777" w:rsidR="00D14D22" w:rsidRDefault="00D14D22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Masquer une cellule de détection de présence et vérifier que la lampe b</w:t>
            </w:r>
            <w:r w:rsidR="00032F7C" w:rsidRPr="00A317CE">
              <w:rPr>
                <w:sz w:val="18"/>
                <w:szCs w:val="18"/>
                <w:lang w:val="fr-FR"/>
              </w:rPr>
              <w:t>leue</w:t>
            </w:r>
            <w:r w:rsidRPr="00A317CE">
              <w:rPr>
                <w:sz w:val="18"/>
                <w:szCs w:val="18"/>
                <w:lang w:val="fr-FR"/>
              </w:rPr>
              <w:t xml:space="preserve"> « MESURE » s’allume.</w:t>
            </w:r>
          </w:p>
          <w:p w14:paraId="5F230A05" w14:textId="77777777" w:rsidR="008766F2" w:rsidRDefault="008766F2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</w:p>
          <w:p w14:paraId="1B29761E" w14:textId="605DD785" w:rsidR="008766F2" w:rsidRPr="008766F2" w:rsidRDefault="008766F2" w:rsidP="00D14D22">
            <w:pPr>
              <w:pStyle w:val="bttabellefliess"/>
              <w:ind w:left="0"/>
              <w:rPr>
                <w:b/>
                <w:bCs/>
                <w:sz w:val="18"/>
                <w:szCs w:val="18"/>
                <w:lang w:val="fr-FR"/>
              </w:rPr>
            </w:pPr>
            <w:r w:rsidRPr="008766F2">
              <w:rPr>
                <w:b/>
                <w:bCs/>
                <w:sz w:val="18"/>
                <w:szCs w:val="18"/>
                <w:lang w:val="fr-FR"/>
              </w:rPr>
              <w:t>Le deux voyant Cellule 1 et Cellule deux ont été supprimé au profit d’un seul voyant « Passage »</w:t>
            </w:r>
          </w:p>
          <w:p w14:paraId="7D88ACFB" w14:textId="18F3B12B" w:rsidR="008766F2" w:rsidRPr="008766F2" w:rsidRDefault="008766F2" w:rsidP="00D14D22">
            <w:pPr>
              <w:pStyle w:val="bttabellefliess"/>
              <w:ind w:left="0"/>
              <w:rPr>
                <w:b/>
                <w:bCs/>
                <w:sz w:val="18"/>
                <w:szCs w:val="18"/>
                <w:lang w:val="fr-FR"/>
              </w:rPr>
            </w:pPr>
            <w:r w:rsidRPr="008766F2">
              <w:rPr>
                <w:b/>
                <w:bCs/>
                <w:sz w:val="18"/>
                <w:szCs w:val="18"/>
                <w:lang w:val="fr-FR"/>
              </w:rPr>
              <w:t>Le voyant passage passe du vert au bleu :</w:t>
            </w:r>
            <w:r w:rsidR="00C2220E">
              <w:rPr>
                <w:b/>
                <w:bCs/>
                <w:sz w:val="18"/>
                <w:szCs w:val="18"/>
                <w:lang w:val="fr-FR"/>
              </w:rPr>
              <w:t xml:space="preserve"> Modification effectuée</w:t>
            </w:r>
          </w:p>
          <w:p w14:paraId="7E901A49" w14:textId="114CA98B" w:rsidR="008766F2" w:rsidRPr="00A317CE" w:rsidRDefault="008766F2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</w:p>
        </w:tc>
        <w:sdt>
          <w:sdtPr>
            <w:rPr>
              <w:rFonts w:cstheme="minorHAnsi"/>
              <w:sz w:val="18"/>
              <w:szCs w:val="18"/>
            </w:rPr>
            <w:id w:val="14540573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94D692A" w14:textId="2F0A3D97" w:rsidR="00D14D22" w:rsidRPr="00A317CE" w:rsidRDefault="00C2220E" w:rsidP="00D14D22">
                <w:pPr>
                  <w:spacing w:before="60" w:after="60"/>
                  <w:jc w:val="center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p>
            </w:tc>
          </w:sdtContent>
        </w:sdt>
      </w:tr>
      <w:tr w:rsidR="00D14D22" w:rsidRPr="005D451D" w14:paraId="351F0AC3" w14:textId="77777777" w:rsidTr="00D14D2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D85D7CC" w14:textId="5C91D096" w:rsidR="00D14D22" w:rsidRPr="00A317CE" w:rsidRDefault="00116E52" w:rsidP="00D14D22">
            <w:pPr>
              <w:spacing w:before="60" w:after="6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A317CE">
              <w:rPr>
                <w:rFonts w:cstheme="minorHAnsi"/>
                <w:b/>
                <w:sz w:val="18"/>
                <w:szCs w:val="18"/>
              </w:rPr>
              <w:t>3</w:t>
            </w:r>
            <w:r w:rsidR="00D14D22" w:rsidRPr="00A317CE">
              <w:rPr>
                <w:rFonts w:cstheme="minorHAnsi"/>
                <w:b/>
                <w:sz w:val="18"/>
                <w:szCs w:val="18"/>
              </w:rPr>
              <w:t>.6</w:t>
            </w:r>
          </w:p>
        </w:tc>
        <w:tc>
          <w:tcPr>
            <w:tcW w:w="3891" w:type="pct"/>
            <w:shd w:val="clear" w:color="auto" w:fill="auto"/>
          </w:tcPr>
          <w:p w14:paraId="42B4A3E0" w14:textId="54A284AC" w:rsidR="00D14D22" w:rsidRPr="00A317CE" w:rsidRDefault="00D14D22" w:rsidP="00D14D22">
            <w:pPr>
              <w:pStyle w:val="bttabellefliess"/>
              <w:ind w:left="0"/>
              <w:rPr>
                <w:sz w:val="18"/>
                <w:szCs w:val="18"/>
                <w:lang w:val="fr-FR"/>
              </w:rPr>
            </w:pPr>
            <w:r w:rsidRPr="00A317CE">
              <w:rPr>
                <w:sz w:val="18"/>
                <w:szCs w:val="18"/>
                <w:lang w:val="fr-FR"/>
              </w:rPr>
              <w:t>Libérer la cellule de détection de présence et vérifier que la lampe bl</w:t>
            </w:r>
            <w:r w:rsidR="00032F7C" w:rsidRPr="00A317CE">
              <w:rPr>
                <w:sz w:val="18"/>
                <w:szCs w:val="18"/>
                <w:lang w:val="fr-FR"/>
              </w:rPr>
              <w:t>eue</w:t>
            </w:r>
            <w:r w:rsidRPr="00A317CE">
              <w:rPr>
                <w:sz w:val="18"/>
                <w:szCs w:val="18"/>
                <w:lang w:val="fr-FR"/>
              </w:rPr>
              <w:t xml:space="preserve"> « MESURE » s’éteint.</w:t>
            </w:r>
          </w:p>
        </w:tc>
        <w:sdt>
          <w:sdtPr>
            <w:rPr>
              <w:rFonts w:cstheme="minorHAnsi"/>
              <w:sz w:val="18"/>
              <w:szCs w:val="18"/>
            </w:rPr>
            <w:id w:val="720090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6FF8F09" w14:textId="58CDD785" w:rsidR="00D14D22" w:rsidRPr="00A317CE" w:rsidRDefault="00C2220E" w:rsidP="00D14D22">
                <w:pPr>
                  <w:spacing w:before="60" w:after="60"/>
                  <w:jc w:val="center"/>
                  <w:rPr>
                    <w:rFonts w:cstheme="minorHAnsi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p>
            </w:tc>
          </w:sdtContent>
        </w:sdt>
      </w:tr>
    </w:tbl>
    <w:p w14:paraId="46C14A79" w14:textId="2B1F1704" w:rsidR="002F3156" w:rsidRDefault="002F3156">
      <w:pPr>
        <w:spacing w:line="276" w:lineRule="auto"/>
        <w:rPr>
          <w:b/>
          <w:bCs/>
          <w:color w:val="FFFFFF" w:themeColor="background1"/>
          <w:sz w:val="28"/>
          <w:szCs w:val="28"/>
        </w:rPr>
      </w:pPr>
    </w:p>
    <w:p w14:paraId="3204C6C8" w14:textId="5CBC04A3" w:rsidR="00D14D22" w:rsidRPr="005D451D" w:rsidRDefault="00D14D22" w:rsidP="000E195C">
      <w:pPr>
        <w:pStyle w:val="Paragraphedeliste"/>
        <w:numPr>
          <w:ilvl w:val="0"/>
          <w:numId w:val="26"/>
        </w:numPr>
        <w:shd w:val="clear" w:color="auto" w:fill="00519B"/>
        <w:spacing w:line="276" w:lineRule="auto"/>
        <w:ind w:left="284" w:hanging="284"/>
        <w:outlineLvl w:val="0"/>
        <w:rPr>
          <w:b/>
          <w:bCs/>
          <w:color w:val="FFFFFF" w:themeColor="background1"/>
          <w:sz w:val="28"/>
          <w:szCs w:val="28"/>
        </w:rPr>
      </w:pPr>
      <w:bookmarkStart w:id="3" w:name="_Toc204079371"/>
      <w:r>
        <w:rPr>
          <w:b/>
          <w:bCs/>
          <w:color w:val="FFFFFF" w:themeColor="background1"/>
          <w:sz w:val="28"/>
          <w:szCs w:val="28"/>
        </w:rPr>
        <w:t>VERIFICATION DU DECLENCHEMENT DES RELAIS IN/OUT</w:t>
      </w:r>
      <w:bookmarkEnd w:id="3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D14D22" w:rsidRPr="005D451D" w14:paraId="59CE7D2B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7F1C194" w14:textId="77777777" w:rsidR="00D14D22" w:rsidRPr="002F3156" w:rsidRDefault="00D14D22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709C32B0" w14:textId="77777777" w:rsidR="00D14D22" w:rsidRPr="002F3156" w:rsidRDefault="00D14D22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35187AB" w14:textId="00D0E690" w:rsidR="00D14D22" w:rsidRPr="002F3156" w:rsidRDefault="000E195C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D14D22" w:rsidRPr="005D451D" w14:paraId="01D6572A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1A4B07D" w14:textId="3DEE7A76" w:rsidR="00D14D22" w:rsidRPr="002F3156" w:rsidRDefault="00116E52" w:rsidP="00F81A7F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4</w:t>
            </w:r>
            <w:r w:rsidR="00D14D22" w:rsidRPr="002F3156">
              <w:rPr>
                <w:rFonts w:cstheme="minorHAnsi"/>
                <w:b/>
                <w:sz w:val="22"/>
                <w:szCs w:val="22"/>
              </w:rPr>
              <w:t>.1</w:t>
            </w:r>
          </w:p>
        </w:tc>
        <w:tc>
          <w:tcPr>
            <w:tcW w:w="3891" w:type="pct"/>
            <w:shd w:val="clear" w:color="auto" w:fill="auto"/>
          </w:tcPr>
          <w:p w14:paraId="06138B66" w14:textId="059E001D" w:rsidR="00D14D22" w:rsidRPr="002F3156" w:rsidRDefault="002B1469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Vérifier que la LED verte de bon fonctionnement est allumée</w:t>
            </w:r>
          </w:p>
        </w:tc>
        <w:sdt>
          <w:sdtPr>
            <w:rPr>
              <w:rFonts w:cstheme="minorHAnsi"/>
              <w:sz w:val="22"/>
              <w:szCs w:val="22"/>
            </w:rPr>
            <w:id w:val="14507450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6D76F51" w14:textId="6C82709C" w:rsidR="00D14D22" w:rsidRPr="002F3156" w:rsidRDefault="00C2220E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D14D22" w:rsidRPr="005D451D" w14:paraId="4A571075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6DA867B" w14:textId="31F3381E" w:rsidR="00D14D22" w:rsidRPr="002F3156" w:rsidRDefault="00116E52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4</w:t>
            </w:r>
            <w:r w:rsidR="00D14D22" w:rsidRPr="002F3156">
              <w:rPr>
                <w:rFonts w:cstheme="minorHAnsi"/>
                <w:b/>
                <w:sz w:val="22"/>
                <w:szCs w:val="22"/>
              </w:rPr>
              <w:t>.2</w:t>
            </w:r>
          </w:p>
        </w:tc>
        <w:tc>
          <w:tcPr>
            <w:tcW w:w="3891" w:type="pct"/>
            <w:shd w:val="clear" w:color="auto" w:fill="auto"/>
          </w:tcPr>
          <w:p w14:paraId="1A1AC02C" w14:textId="77777777" w:rsidR="00D14D22" w:rsidRDefault="002B1469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Couper le faisceau des cellules infra-rouge et vérifier que la LED « mesure en cours » est allumée</w:t>
            </w:r>
            <w:r w:rsidR="00032F7C">
              <w:rPr>
                <w:sz w:val="22"/>
                <w:szCs w:val="22"/>
                <w:lang w:val="fr-FR"/>
              </w:rPr>
              <w:t xml:space="preserve"> et à l’écran, l’état mesure passe du vert à l’orange</w:t>
            </w:r>
          </w:p>
          <w:p w14:paraId="79143CB5" w14:textId="77777777" w:rsidR="00C2220E" w:rsidRDefault="00C2220E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5865D435" w14:textId="7B7FABDF" w:rsidR="00C2220E" w:rsidRPr="00C2220E" w:rsidRDefault="00C2220E" w:rsidP="00F81A7F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C2220E">
              <w:rPr>
                <w:b/>
                <w:bCs/>
                <w:color w:val="FF0000"/>
                <w:sz w:val="22"/>
                <w:szCs w:val="22"/>
                <w:lang w:val="fr-FR"/>
              </w:rPr>
              <w:t>Le voyant « Passage » passe du vert au bleu</w:t>
            </w:r>
          </w:p>
        </w:tc>
        <w:sdt>
          <w:sdtPr>
            <w:rPr>
              <w:rFonts w:cstheme="minorHAnsi"/>
              <w:sz w:val="22"/>
              <w:szCs w:val="22"/>
            </w:rPr>
            <w:id w:val="15060203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58AD696" w14:textId="68867AAD" w:rsidR="00D14D22" w:rsidRPr="002F3156" w:rsidRDefault="00C2220E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D14D22" w:rsidRPr="005D451D" w14:paraId="6A5B1EAF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91F3BCA" w14:textId="14D7D432" w:rsidR="00D14D22" w:rsidRPr="002F3156" w:rsidRDefault="00116E52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4</w:t>
            </w:r>
            <w:r w:rsidR="00D14D22" w:rsidRPr="002F3156">
              <w:rPr>
                <w:rFonts w:cstheme="minorHAnsi"/>
                <w:b/>
                <w:sz w:val="22"/>
                <w:szCs w:val="22"/>
              </w:rPr>
              <w:t>.3</w:t>
            </w:r>
          </w:p>
        </w:tc>
        <w:tc>
          <w:tcPr>
            <w:tcW w:w="3891" w:type="pct"/>
            <w:shd w:val="clear" w:color="auto" w:fill="auto"/>
          </w:tcPr>
          <w:p w14:paraId="2DBD4161" w14:textId="77777777" w:rsidR="00D14D22" w:rsidRDefault="002B1469" w:rsidP="002B1469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Vérification des relais : ouvrir la fenêtre « GeV5 auto-tester » puis cliquer sur le bouton « test sorties ». Les 8 relais doivent fonctionner l’un après l’autre. Contrôler les LED en façade de la carte automate et le bruit des relais. Le test dure </w:t>
            </w:r>
            <w:r w:rsidR="00032F7C">
              <w:rPr>
                <w:sz w:val="22"/>
                <w:szCs w:val="22"/>
                <w:lang w:val="fr-FR"/>
              </w:rPr>
              <w:t>4</w:t>
            </w:r>
            <w:r w:rsidRPr="002F3156">
              <w:rPr>
                <w:sz w:val="22"/>
                <w:szCs w:val="22"/>
                <w:lang w:val="fr-FR"/>
              </w:rPr>
              <w:t xml:space="preserve"> cycles.</w:t>
            </w:r>
          </w:p>
          <w:p w14:paraId="24A06414" w14:textId="77777777" w:rsidR="00C2220E" w:rsidRDefault="00C2220E" w:rsidP="002B1469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24A3003" w14:textId="77777777" w:rsidR="00C2220E" w:rsidRPr="00E14684" w:rsidRDefault="00C2220E" w:rsidP="002B1469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Ajout de la fenêtre test Sortie : intéressant d’avoir la fenêtre d’avancement </w:t>
            </w:r>
          </w:p>
          <w:p w14:paraId="45371F19" w14:textId="35435949" w:rsidR="00C2220E" w:rsidRPr="00E14684" w:rsidRDefault="00C2220E" w:rsidP="002B1469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Lors du test un m</w:t>
            </w:r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e</w:t>
            </w:r>
            <w:r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ssage est </w:t>
            </w:r>
            <w:r w:rsidR="00EE4003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apparu</w:t>
            </w:r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 : Erreur : ‘</w:t>
            </w:r>
            <w:proofErr w:type="spellStart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int</w:t>
            </w:r>
            <w:proofErr w:type="spellEnd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’ </w:t>
            </w:r>
            <w:proofErr w:type="spellStart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object</w:t>
            </w:r>
            <w:proofErr w:type="spellEnd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</w:t>
            </w:r>
            <w:proofErr w:type="spellStart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is</w:t>
            </w:r>
            <w:proofErr w:type="spellEnd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not </w:t>
            </w:r>
            <w:proofErr w:type="spellStart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callable</w:t>
            </w:r>
            <w:proofErr w:type="spellEnd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&gt; Quel est la </w:t>
            </w:r>
            <w:proofErr w:type="spellStart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>signifcation</w:t>
            </w:r>
            <w:proofErr w:type="spellEnd"/>
            <w:r w:rsidR="00E14684" w:rsidRPr="00E14684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du message ? </w:t>
            </w:r>
          </w:p>
          <w:p w14:paraId="213570DF" w14:textId="038D2CD8" w:rsidR="00C2220E" w:rsidRPr="002F3156" w:rsidRDefault="00C2220E" w:rsidP="002B1469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1A37D10A" w14:textId="33541201" w:rsidR="00D14D22" w:rsidRPr="002F3156" w:rsidRDefault="00EE4003" w:rsidP="00F81A7F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744799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4BE2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3D16B91C" w14:textId="58EDF76B" w:rsidR="002B1469" w:rsidRDefault="002B1469" w:rsidP="00D14D22"/>
    <w:p w14:paraId="1C796A9E" w14:textId="048A373F" w:rsidR="0086775D" w:rsidRPr="0086775D" w:rsidRDefault="002B1469" w:rsidP="0086775D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4" w:name="_Toc204079372"/>
      <w:r>
        <w:rPr>
          <w:b/>
          <w:bCs/>
          <w:color w:val="FFFFFF" w:themeColor="background1"/>
          <w:sz w:val="28"/>
          <w:szCs w:val="28"/>
        </w:rPr>
        <w:t>VERIFICATION DU RENDEMENT DES DETECTEURS</w:t>
      </w:r>
      <w:bookmarkEnd w:id="4"/>
    </w:p>
    <w:p w14:paraId="0CB2FF6F" w14:textId="56AAD21D" w:rsidR="0086775D" w:rsidRDefault="0086775D" w:rsidP="0086775D">
      <w:pPr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  <w:r w:rsidRPr="002B1469"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  <w:t>Afin d’assurer la reproductibilité de la géométrie de mesure, une pastille de repérage est collée au centre géométrique de chaque détecteur.</w:t>
      </w:r>
    </w:p>
    <w:p w14:paraId="609DD8F2" w14:textId="3B4382A3" w:rsidR="0086775D" w:rsidRDefault="0086775D" w:rsidP="00A317CE">
      <w:pPr>
        <w:jc w:val="center"/>
        <w:rPr>
          <w:noProof/>
        </w:rPr>
      </w:pPr>
    </w:p>
    <w:p w14:paraId="59E8ACBE" w14:textId="77777777" w:rsidR="00D04BE2" w:rsidRDefault="00D04BE2" w:rsidP="00A317CE">
      <w:pPr>
        <w:jc w:val="center"/>
        <w:rPr>
          <w:noProof/>
        </w:rPr>
      </w:pPr>
    </w:p>
    <w:p w14:paraId="5EF15670" w14:textId="77777777" w:rsidR="00D04BE2" w:rsidRDefault="00D04BE2" w:rsidP="00A317CE">
      <w:pPr>
        <w:jc w:val="center"/>
        <w:rPr>
          <w:noProof/>
        </w:rPr>
      </w:pPr>
    </w:p>
    <w:p w14:paraId="3DAC040D" w14:textId="77777777" w:rsidR="00D04BE2" w:rsidRDefault="00D04BE2" w:rsidP="00A317CE">
      <w:pPr>
        <w:jc w:val="center"/>
        <w:rPr>
          <w:noProof/>
        </w:rPr>
      </w:pPr>
    </w:p>
    <w:p w14:paraId="079CF3B2" w14:textId="77777777" w:rsidR="00D04BE2" w:rsidRDefault="00D04BE2" w:rsidP="00A317CE">
      <w:pPr>
        <w:jc w:val="center"/>
        <w:rPr>
          <w:noProof/>
        </w:rPr>
      </w:pPr>
    </w:p>
    <w:p w14:paraId="7969C8EB" w14:textId="29394AF2" w:rsidR="00D04BE2" w:rsidRDefault="00D04BE2" w:rsidP="00A317CE">
      <w:pPr>
        <w:jc w:val="center"/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  <w:r>
        <w:rPr>
          <w:noProof/>
        </w:rPr>
        <w:t>PHOTOS</w:t>
      </w:r>
    </w:p>
    <w:p w14:paraId="472BDC5E" w14:textId="77777777" w:rsidR="0062270F" w:rsidRDefault="0062270F">
      <w:pPr>
        <w:spacing w:line="276" w:lineRule="auto"/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</w:p>
    <w:p w14:paraId="5CF1EC51" w14:textId="77777777" w:rsidR="0062270F" w:rsidRDefault="0062270F">
      <w:pPr>
        <w:spacing w:line="276" w:lineRule="auto"/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</w:p>
    <w:p w14:paraId="56CC7EFD" w14:textId="77777777" w:rsidR="0062270F" w:rsidRDefault="0062270F">
      <w:pPr>
        <w:spacing w:line="276" w:lineRule="auto"/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</w:p>
    <w:p w14:paraId="28019256" w14:textId="77777777" w:rsidR="0062270F" w:rsidRDefault="0062270F">
      <w:pPr>
        <w:spacing w:line="276" w:lineRule="auto"/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</w:p>
    <w:p w14:paraId="391616BF" w14:textId="77777777" w:rsidR="00A317CE" w:rsidRPr="0086775D" w:rsidRDefault="00A317CE" w:rsidP="00A317CE">
      <w:pPr>
        <w:jc w:val="center"/>
        <w:rPr>
          <w:rFonts w:ascii="Frutiger LT Std 55 Roman" w:eastAsia="Times New Roman" w:hAnsi="Frutiger LT Std 55 Roman" w:cs="Times New Roman"/>
          <w:sz w:val="24"/>
          <w:szCs w:val="24"/>
          <w:lang w:eastAsia="en-GB" w:bidi="en-GB"/>
        </w:rPr>
      </w:pPr>
    </w:p>
    <w:p w14:paraId="03670AAD" w14:textId="7D7C7233" w:rsidR="002B1469" w:rsidRPr="003778F0" w:rsidRDefault="002B1469" w:rsidP="002B1469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5" w:name="_Toc204079373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Mesure du détecteur</w:t>
      </w:r>
      <w:r w:rsidR="002F3156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n°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1 à 50 cm</w:t>
      </w:r>
      <w:bookmarkEnd w:id="5"/>
    </w:p>
    <w:p w14:paraId="4BBDCE01" w14:textId="77777777" w:rsidR="003778F0" w:rsidRPr="0086775D" w:rsidRDefault="003778F0" w:rsidP="003778F0">
      <w:pPr>
        <w:pStyle w:val="Paragraphedeliste"/>
        <w:spacing w:line="276" w:lineRule="auto"/>
        <w:ind w:left="792"/>
        <w:outlineLvl w:val="0"/>
        <w:rPr>
          <w:b/>
          <w:bCs/>
          <w:color w:val="FFFFFF" w:themeColor="background1"/>
          <w:sz w:val="24"/>
          <w:szCs w:val="24"/>
        </w:rPr>
      </w:pPr>
    </w:p>
    <w:p w14:paraId="2DA95158" w14:textId="144FDBAA" w:rsidR="0086775D" w:rsidRPr="0086775D" w:rsidRDefault="0086775D" w:rsidP="0086775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2B1469" w:rsidRPr="005D451D" w14:paraId="34B73194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3455EA82" w14:textId="77777777" w:rsidR="002B1469" w:rsidRPr="002F3156" w:rsidRDefault="002B1469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bookmarkStart w:id="6" w:name="_Hlk203484135"/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F125364" w14:textId="77777777" w:rsidR="002B1469" w:rsidRPr="002F3156" w:rsidRDefault="002B1469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5D161F2F" w14:textId="0136AFDB" w:rsidR="002B1469" w:rsidRPr="002F3156" w:rsidRDefault="000E195C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2B1469" w:rsidRPr="005D451D" w14:paraId="143D5115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2F5DCFE" w14:textId="20F09D83" w:rsidR="002B1469" w:rsidRPr="002F3156" w:rsidRDefault="000E195C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.1.1</w:t>
            </w:r>
          </w:p>
        </w:tc>
        <w:tc>
          <w:tcPr>
            <w:tcW w:w="3891" w:type="pct"/>
            <w:shd w:val="clear" w:color="auto" w:fill="auto"/>
          </w:tcPr>
          <w:p w14:paraId="5D2C017F" w14:textId="0BD58DF5" w:rsidR="002B1469" w:rsidRPr="002F3156" w:rsidRDefault="0086775D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2031300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C423D79" w14:textId="775C3144" w:rsidR="002B1469" w:rsidRPr="002F3156" w:rsidRDefault="00D04BE2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B1469" w:rsidRPr="005D451D" w14:paraId="337740BA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F5C4B81" w14:textId="6AB72070" w:rsidR="002B1469" w:rsidRPr="002F3156" w:rsidRDefault="000E195C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16E52">
              <w:rPr>
                <w:rFonts w:cstheme="minorHAnsi"/>
                <w:b/>
                <w:sz w:val="22"/>
                <w:szCs w:val="22"/>
              </w:rPr>
              <w:t>.1.2</w:t>
            </w:r>
          </w:p>
        </w:tc>
        <w:tc>
          <w:tcPr>
            <w:tcW w:w="3891" w:type="pct"/>
            <w:shd w:val="clear" w:color="auto" w:fill="auto"/>
          </w:tcPr>
          <w:p w14:paraId="22E5C567" w14:textId="77777777" w:rsidR="002B1469" w:rsidRPr="002F3156" w:rsidRDefault="0086775D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E55E8E6" w14:textId="237EAAE7" w:rsidR="00982547" w:rsidRDefault="00982547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</w:t>
            </w:r>
            <w:r w:rsidR="00D04BE2">
              <w:rPr>
                <w:sz w:val="22"/>
                <w:szCs w:val="22"/>
                <w:lang w:val="fr-FR"/>
              </w:rPr>
              <w:t xml:space="preserve">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 w:rsidR="00D04BE2">
              <w:rPr>
                <w:sz w:val="22"/>
                <w:szCs w:val="22"/>
                <w:lang w:val="fr-FR"/>
              </w:rPr>
              <w:t xml:space="preserve">    </w:t>
            </w:r>
            <w:r>
              <w:rPr>
                <w:sz w:val="22"/>
                <w:szCs w:val="22"/>
                <w:lang w:val="fr-FR"/>
              </w:rPr>
              <w:t xml:space="preserve"> µSv/h</w:t>
            </w:r>
          </w:p>
          <w:p w14:paraId="137D5E33" w14:textId="45D55084" w:rsidR="00982547" w:rsidRDefault="00982547" w:rsidP="00982547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: </w:t>
            </w:r>
            <w:r w:rsidR="00D04BE2">
              <w:rPr>
                <w:sz w:val="22"/>
                <w:szCs w:val="22"/>
                <w:lang w:val="fr-FR"/>
              </w:rPr>
              <w:t xml:space="preserve">    </w:t>
            </w:r>
            <w:r>
              <w:rPr>
                <w:sz w:val="22"/>
                <w:szCs w:val="22"/>
                <w:lang w:val="fr-FR"/>
              </w:rPr>
              <w:t xml:space="preserve"> µSv/h</w:t>
            </w:r>
          </w:p>
          <w:p w14:paraId="64AE72F7" w14:textId="5361A317" w:rsidR="00982547" w:rsidRPr="00E630C3" w:rsidRDefault="00346D6D" w:rsidP="00F81A7F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</w:t>
            </w:r>
            <w:r w:rsidR="00D04BE2" w:rsidRPr="00E630C3">
              <w:rPr>
                <w:b/>
                <w:bCs/>
                <w:sz w:val="22"/>
                <w:szCs w:val="22"/>
                <w:lang w:val="fr-FR"/>
              </w:rPr>
              <w:t xml:space="preserve">          </w:t>
            </w: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Cp/s</w:t>
            </w:r>
          </w:p>
          <w:p w14:paraId="4C41D5AB" w14:textId="7CC78933" w:rsidR="00346D6D" w:rsidRDefault="00346D6D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</w:t>
            </w:r>
            <w:r w:rsidR="00D04BE2">
              <w:rPr>
                <w:sz w:val="22"/>
                <w:szCs w:val="22"/>
                <w:lang w:val="fr-FR"/>
              </w:rPr>
              <w:t xml:space="preserve">          </w:t>
            </w:r>
            <w:r>
              <w:rPr>
                <w:sz w:val="22"/>
                <w:szCs w:val="22"/>
                <w:lang w:val="fr-FR"/>
              </w:rPr>
              <w:t xml:space="preserve"> Cp/s</w:t>
            </w:r>
          </w:p>
          <w:p w14:paraId="533B8F2F" w14:textId="22120B22" w:rsidR="00D04BE2" w:rsidRDefault="00D04BE2" w:rsidP="00D04BE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2EF0D6DE" w14:textId="5F47F392" w:rsidR="00D04BE2" w:rsidRDefault="00D04BE2" w:rsidP="00D04BE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4FABD576" w14:textId="77777777" w:rsidR="00D04BE2" w:rsidRDefault="00D04BE2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25A825BA" w14:textId="3B398205" w:rsidR="0086775D" w:rsidRPr="00346D6D" w:rsidRDefault="00982547" w:rsidP="00F81A7F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>Valeur moyenne mesurée par le Détecteur 1 :</w:t>
            </w:r>
            <w:r w:rsidR="00346D6D" w:rsidRPr="00346D6D">
              <w:rPr>
                <w:b/>
                <w:bCs/>
                <w:sz w:val="22"/>
                <w:szCs w:val="22"/>
                <w:lang w:val="fr-FR"/>
              </w:rPr>
              <w:t xml:space="preserve"> </w:t>
            </w:r>
            <w:r w:rsidR="00D04BE2"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="00346D6D"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4A7A89BE" w14:textId="16657767" w:rsidR="00982547" w:rsidRPr="00E630C3" w:rsidRDefault="00982547" w:rsidP="00982547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</w:t>
            </w:r>
            <w:r w:rsidR="00346D6D" w:rsidRPr="00E630C3">
              <w:rPr>
                <w:sz w:val="22"/>
                <w:szCs w:val="22"/>
                <w:lang w:val="fr-FR"/>
              </w:rPr>
              <w:t xml:space="preserve">  </w:t>
            </w:r>
            <w:r w:rsidR="00D04BE2" w:rsidRPr="00E630C3">
              <w:rPr>
                <w:sz w:val="22"/>
                <w:szCs w:val="22"/>
                <w:lang w:val="fr-FR"/>
              </w:rPr>
              <w:t xml:space="preserve">            </w:t>
            </w:r>
            <w:r w:rsidR="00346D6D" w:rsidRPr="00E630C3">
              <w:rPr>
                <w:sz w:val="22"/>
                <w:szCs w:val="22"/>
                <w:lang w:val="fr-FR"/>
              </w:rPr>
              <w:t>Cp/s</w:t>
            </w:r>
          </w:p>
          <w:p w14:paraId="3AF56D6B" w14:textId="6367D3CD" w:rsidR="00D04BE2" w:rsidRPr="00E630C3" w:rsidRDefault="00D04BE2" w:rsidP="00D04BE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74738346" w14:textId="16DDEA72" w:rsidR="00D04BE2" w:rsidRPr="00E630C3" w:rsidRDefault="00D04BE2" w:rsidP="00D04BE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A35BBEF" w14:textId="77777777" w:rsidR="00D04BE2" w:rsidRPr="00346D6D" w:rsidRDefault="00D04BE2" w:rsidP="00982547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CDE67BB" w14:textId="77777777" w:rsidR="0086775D" w:rsidRDefault="00982547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08A7C235" w14:textId="5E657108" w:rsidR="003778F0" w:rsidRDefault="003778F0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62C9422B" w14:textId="55A5CB7D" w:rsidR="003778F0" w:rsidRPr="002F3156" w:rsidRDefault="003778F0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96777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DFC4F33" w14:textId="1D1E19DD" w:rsidR="002B1469" w:rsidRPr="002F3156" w:rsidRDefault="00150C0C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B1469" w:rsidRPr="005D451D" w14:paraId="130CF08D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0FAFA50" w14:textId="3BDF7299" w:rsidR="002B1469" w:rsidRPr="002F3156" w:rsidRDefault="000E195C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16E52">
              <w:rPr>
                <w:rFonts w:cstheme="minorHAnsi"/>
                <w:b/>
                <w:sz w:val="22"/>
                <w:szCs w:val="22"/>
              </w:rPr>
              <w:t>.1.3</w:t>
            </w:r>
          </w:p>
        </w:tc>
        <w:tc>
          <w:tcPr>
            <w:tcW w:w="3891" w:type="pct"/>
            <w:shd w:val="clear" w:color="auto" w:fill="auto"/>
          </w:tcPr>
          <w:p w14:paraId="62091B27" w14:textId="77777777" w:rsidR="00444466" w:rsidRDefault="0086775D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</w:t>
            </w:r>
            <w:r w:rsidR="00346D6D" w:rsidRPr="005C3C5C">
              <w:rPr>
                <w:sz w:val="22"/>
                <w:szCs w:val="22"/>
                <w:lang w:val="fr-FR"/>
              </w:rPr>
              <w:t xml:space="preserve"> et l’AMD</w:t>
            </w:r>
            <w:r w:rsidRPr="005C3C5C">
              <w:rPr>
                <w:sz w:val="22"/>
                <w:szCs w:val="22"/>
                <w:lang w:val="fr-FR"/>
              </w:rPr>
              <w:t> :</w:t>
            </w:r>
            <w:r w:rsidR="005C3C5C">
              <w:rPr>
                <w:sz w:val="22"/>
                <w:szCs w:val="22"/>
                <w:lang w:val="fr-FR"/>
              </w:rPr>
              <w:t xml:space="preserve"> </w:t>
            </w:r>
          </w:p>
          <w:p w14:paraId="31682C58" w14:textId="38D10923" w:rsidR="00444466" w:rsidRDefault="00444466" w:rsidP="00444466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Rendement : </w:t>
            </w:r>
            <w:r w:rsidR="00D04BE2">
              <w:rPr>
                <w:sz w:val="22"/>
                <w:szCs w:val="22"/>
                <w:lang w:val="fr-FR"/>
              </w:rPr>
              <w:t xml:space="preserve">      </w:t>
            </w:r>
            <w:r>
              <w:rPr>
                <w:sz w:val="22"/>
                <w:szCs w:val="22"/>
                <w:lang w:val="fr-FR"/>
              </w:rPr>
              <w:t xml:space="preserve"> %</w:t>
            </w:r>
          </w:p>
          <w:p w14:paraId="1119F69D" w14:textId="7847DD95" w:rsidR="0086775D" w:rsidRPr="002F3156" w:rsidRDefault="00444466" w:rsidP="00444466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</w:t>
            </w:r>
            <w:r w:rsidR="00D04BE2">
              <w:rPr>
                <w:sz w:val="22"/>
                <w:szCs w:val="22"/>
                <w:lang w:val="fr-FR"/>
              </w:rPr>
              <w:t xml:space="preserve">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 w:rsidR="00D04BE2">
              <w:rPr>
                <w:sz w:val="22"/>
                <w:szCs w:val="22"/>
                <w:lang w:val="fr-FR"/>
              </w:rPr>
              <w:t xml:space="preserve">          </w:t>
            </w:r>
            <w:r w:rsidR="005C3C5C">
              <w:rPr>
                <w:sz w:val="22"/>
                <w:szCs w:val="22"/>
                <w:lang w:val="fr-FR"/>
              </w:rPr>
              <w:t>kBq</w:t>
            </w:r>
          </w:p>
          <w:p w14:paraId="37618144" w14:textId="20F53B77" w:rsidR="0086775D" w:rsidRPr="002F3156" w:rsidRDefault="0086775D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32A8DC01" w14:textId="77777777" w:rsidR="002B1469" w:rsidRPr="002F3156" w:rsidRDefault="00EE4003" w:rsidP="00F81A7F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297453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B1469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bookmarkEnd w:id="6"/>
    </w:tbl>
    <w:p w14:paraId="294EFB0A" w14:textId="567C1318" w:rsidR="0086775D" w:rsidRDefault="0086775D" w:rsidP="00D14D22"/>
    <w:p w14:paraId="70F55403" w14:textId="77777777" w:rsidR="0086775D" w:rsidRDefault="0086775D">
      <w:pPr>
        <w:spacing w:line="276" w:lineRule="auto"/>
      </w:pPr>
      <w:r>
        <w:br w:type="page"/>
      </w:r>
    </w:p>
    <w:p w14:paraId="19BBD8E2" w14:textId="50E6C7EE" w:rsidR="002B1469" w:rsidRPr="003778F0" w:rsidRDefault="0086775D" w:rsidP="00D14D22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3778F0" w:rsidRPr="005D451D" w14:paraId="17918518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3BB959E0" w14:textId="77777777" w:rsidR="003778F0" w:rsidRPr="002F3156" w:rsidRDefault="003778F0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bookmarkStart w:id="7" w:name="_Hlk203484243"/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0B9C190" w14:textId="77777777" w:rsidR="003778F0" w:rsidRPr="002F3156" w:rsidRDefault="003778F0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01438D54" w14:textId="3F0FEAC0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3778F0" w:rsidRPr="005D451D" w14:paraId="7165EE8C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4AB9853" w14:textId="4C8341F4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bCs/>
                <w:sz w:val="22"/>
                <w:szCs w:val="22"/>
              </w:rPr>
              <w:t>.1.4</w:t>
            </w:r>
          </w:p>
        </w:tc>
        <w:tc>
          <w:tcPr>
            <w:tcW w:w="3891" w:type="pct"/>
            <w:shd w:val="clear" w:color="auto" w:fill="auto"/>
          </w:tcPr>
          <w:p w14:paraId="05FF8CBF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625551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7C73C6D" w14:textId="77777777" w:rsidR="003778F0" w:rsidRPr="002F3156" w:rsidRDefault="003778F0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778F0" w:rsidRPr="005D451D" w14:paraId="433357C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E7D5F9A" w14:textId="48C60348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sz w:val="22"/>
                <w:szCs w:val="22"/>
              </w:rPr>
              <w:t>.1.5</w:t>
            </w:r>
          </w:p>
        </w:tc>
        <w:tc>
          <w:tcPr>
            <w:tcW w:w="3891" w:type="pct"/>
            <w:shd w:val="clear" w:color="auto" w:fill="auto"/>
          </w:tcPr>
          <w:p w14:paraId="5AC982C4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FAA81B9" w14:textId="74CF0A91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µSv/h</w:t>
            </w:r>
          </w:p>
          <w:p w14:paraId="4B3FA552" w14:textId="4F185DB0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63B6123B" w14:textId="77777777" w:rsidR="003778F0" w:rsidRPr="00E630C3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5AE63A4C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4D575FC8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2C026442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72CD0154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3DB8ED0D" w14:textId="77777777" w:rsidR="003778F0" w:rsidRPr="00346D6D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7A6AD72C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6FCDAFD0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40DEB014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3A15D04C" w14:textId="77777777" w:rsidR="003778F0" w:rsidRPr="00346D6D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1E4D610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72F51793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3F9654AB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123156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53AFE1D" w14:textId="770C4E00" w:rsidR="003778F0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778F0" w:rsidRPr="005D451D" w14:paraId="43ABD7B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3BB64CE" w14:textId="04DE837F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sz w:val="22"/>
                <w:szCs w:val="22"/>
              </w:rPr>
              <w:t>.1.6</w:t>
            </w:r>
          </w:p>
        </w:tc>
        <w:tc>
          <w:tcPr>
            <w:tcW w:w="3891" w:type="pct"/>
            <w:shd w:val="clear" w:color="auto" w:fill="auto"/>
          </w:tcPr>
          <w:p w14:paraId="671701CF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78AD4D45" w14:textId="77777777" w:rsidR="003778F0" w:rsidRDefault="003778F0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2B7A3F90" w14:textId="181370B0" w:rsidR="003778F0" w:rsidRPr="002F3156" w:rsidRDefault="003778F0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0BE53595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345466E" w14:textId="77777777" w:rsidR="003778F0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959567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8F0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bookmarkEnd w:id="7"/>
    </w:tbl>
    <w:p w14:paraId="415285CA" w14:textId="77777777" w:rsidR="003778F0" w:rsidRDefault="003778F0" w:rsidP="003778F0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4E94D787" w14:textId="3F1D33A1" w:rsidR="003778F0" w:rsidRDefault="003778F0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E527C4E" w14:textId="77777777" w:rsidR="003778F0" w:rsidRDefault="003778F0" w:rsidP="003778F0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10CC135C" w14:textId="0169579B" w:rsidR="0086775D" w:rsidRPr="003778F0" w:rsidRDefault="0086775D" w:rsidP="0086775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3778F0" w:rsidRPr="005D451D" w14:paraId="7C55A73A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443F629" w14:textId="77777777" w:rsidR="003778F0" w:rsidRPr="002F3156" w:rsidRDefault="003778F0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4E4777A2" w14:textId="77777777" w:rsidR="003778F0" w:rsidRPr="002F3156" w:rsidRDefault="003778F0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6C55B8B" w14:textId="082C9956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3778F0" w:rsidRPr="005D451D" w14:paraId="523297D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CFD6410" w14:textId="7FA5BC0D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bCs/>
                <w:sz w:val="22"/>
                <w:szCs w:val="22"/>
              </w:rPr>
              <w:t>.1.7</w:t>
            </w:r>
          </w:p>
        </w:tc>
        <w:tc>
          <w:tcPr>
            <w:tcW w:w="3891" w:type="pct"/>
            <w:shd w:val="clear" w:color="auto" w:fill="auto"/>
          </w:tcPr>
          <w:p w14:paraId="1FF4ADBB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304706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8B9926A" w14:textId="77777777" w:rsidR="003778F0" w:rsidRPr="002F3156" w:rsidRDefault="003778F0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778F0" w:rsidRPr="005D451D" w14:paraId="753204A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9F70650" w14:textId="00B61901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sz w:val="22"/>
                <w:szCs w:val="22"/>
              </w:rPr>
              <w:t>.1.8</w:t>
            </w:r>
          </w:p>
        </w:tc>
        <w:tc>
          <w:tcPr>
            <w:tcW w:w="3891" w:type="pct"/>
            <w:shd w:val="clear" w:color="auto" w:fill="auto"/>
          </w:tcPr>
          <w:p w14:paraId="14BA1FA7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435D156C" w14:textId="3E75FA84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 µSv/h</w:t>
            </w:r>
          </w:p>
          <w:p w14:paraId="650B9C36" w14:textId="676590EE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0974A481" w14:textId="77777777" w:rsidR="003778F0" w:rsidRPr="00E630C3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5AD79705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1BC97076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19EC29F3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141202E8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2063788" w14:textId="77777777" w:rsidR="003778F0" w:rsidRPr="00346D6D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138D0731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2459B1C7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2005E401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1D08C37F" w14:textId="77777777" w:rsidR="003778F0" w:rsidRPr="00346D6D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4409D66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6DE35015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4484238C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206979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C549DAF" w14:textId="345AABF5" w:rsidR="003778F0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778F0" w:rsidRPr="005D451D" w14:paraId="72CE5A6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AE9A92E" w14:textId="7C5FEC94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sz w:val="22"/>
                <w:szCs w:val="22"/>
              </w:rPr>
              <w:t>.1.9</w:t>
            </w:r>
          </w:p>
        </w:tc>
        <w:tc>
          <w:tcPr>
            <w:tcW w:w="3891" w:type="pct"/>
            <w:shd w:val="clear" w:color="auto" w:fill="auto"/>
          </w:tcPr>
          <w:p w14:paraId="110BFED7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143C2944" w14:textId="77777777" w:rsidR="003778F0" w:rsidRDefault="003778F0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6307E127" w14:textId="04CF1540" w:rsidR="003778F0" w:rsidRPr="002F3156" w:rsidRDefault="003778F0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40559200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2DCED501" w14:textId="77777777" w:rsidR="003778F0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07327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8F0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3556528" w14:textId="77777777" w:rsidR="003778F0" w:rsidRPr="003778F0" w:rsidRDefault="003778F0" w:rsidP="003778F0">
      <w:pPr>
        <w:rPr>
          <w:b/>
          <w:bCs/>
          <w:sz w:val="24"/>
          <w:szCs w:val="24"/>
          <w:u w:val="single"/>
        </w:rPr>
      </w:pPr>
    </w:p>
    <w:p w14:paraId="24511A5F" w14:textId="77777777" w:rsidR="00CD4147" w:rsidRPr="00CD4147" w:rsidRDefault="00CD4147" w:rsidP="00CD4147">
      <w:pPr>
        <w:ind w:left="1440"/>
        <w:rPr>
          <w:b/>
          <w:bCs/>
          <w:sz w:val="24"/>
          <w:szCs w:val="24"/>
          <w:u w:val="single"/>
        </w:rPr>
      </w:pPr>
    </w:p>
    <w:p w14:paraId="3F4C01F3" w14:textId="77777777" w:rsidR="00CD4147" w:rsidRDefault="00CD4147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262850EB" w14:textId="566D6F19" w:rsidR="002B1469" w:rsidRPr="003778F0" w:rsidRDefault="0086775D" w:rsidP="0086775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3778F0" w:rsidRPr="005D451D" w14:paraId="15F146B5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1B9E107B" w14:textId="77777777" w:rsidR="003778F0" w:rsidRPr="002F3156" w:rsidRDefault="003778F0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9EAEC3E" w14:textId="77777777" w:rsidR="003778F0" w:rsidRPr="002F3156" w:rsidRDefault="003778F0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6475CAC8" w14:textId="1717A222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3778F0" w:rsidRPr="005D451D" w14:paraId="186BB220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4323E61" w14:textId="3BC0A604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bCs/>
                <w:sz w:val="22"/>
                <w:szCs w:val="22"/>
              </w:rPr>
              <w:t>.1.10</w:t>
            </w:r>
          </w:p>
        </w:tc>
        <w:tc>
          <w:tcPr>
            <w:tcW w:w="3891" w:type="pct"/>
            <w:shd w:val="clear" w:color="auto" w:fill="auto"/>
          </w:tcPr>
          <w:p w14:paraId="76900B04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091697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F039B5B" w14:textId="77777777" w:rsidR="003778F0" w:rsidRPr="002F3156" w:rsidRDefault="003778F0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778F0" w:rsidRPr="005D451D" w14:paraId="4BBE95D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69D34B6" w14:textId="69CC6F39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sz w:val="22"/>
                <w:szCs w:val="22"/>
              </w:rPr>
              <w:t>.1.11</w:t>
            </w:r>
          </w:p>
        </w:tc>
        <w:tc>
          <w:tcPr>
            <w:tcW w:w="3891" w:type="pct"/>
            <w:shd w:val="clear" w:color="auto" w:fill="auto"/>
          </w:tcPr>
          <w:p w14:paraId="07FC2813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F9A216A" w14:textId="7DE05C9F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µSv/h</w:t>
            </w:r>
          </w:p>
          <w:p w14:paraId="0700C869" w14:textId="0A6FCB8B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44152302" w14:textId="77777777" w:rsidR="003778F0" w:rsidRPr="00E630C3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79ECECC6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11445B19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0667889B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4CF05077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3A4BBAE0" w14:textId="77777777" w:rsidR="003778F0" w:rsidRPr="00346D6D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064CEE75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5064B221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42127B99" w14:textId="77777777" w:rsidR="003778F0" w:rsidRPr="00E630C3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A1C6DBA" w14:textId="77777777" w:rsidR="003778F0" w:rsidRPr="00346D6D" w:rsidRDefault="003778F0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FAA6DE9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1847485B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01AF9431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2138841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7D4DA11" w14:textId="10CA48B8" w:rsidR="003778F0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3778F0" w:rsidRPr="005D451D" w14:paraId="2097BA6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9875DE0" w14:textId="710412B5" w:rsidR="003778F0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3778F0">
              <w:rPr>
                <w:rFonts w:cstheme="minorHAnsi"/>
                <w:b/>
                <w:sz w:val="22"/>
                <w:szCs w:val="22"/>
              </w:rPr>
              <w:t>.1.12</w:t>
            </w:r>
          </w:p>
        </w:tc>
        <w:tc>
          <w:tcPr>
            <w:tcW w:w="3891" w:type="pct"/>
            <w:shd w:val="clear" w:color="auto" w:fill="auto"/>
          </w:tcPr>
          <w:p w14:paraId="0929557C" w14:textId="77777777" w:rsidR="003778F0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11C13A3C" w14:textId="77777777" w:rsidR="003778F0" w:rsidRDefault="003778F0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3CE3CE83" w14:textId="298B32F9" w:rsidR="003778F0" w:rsidRPr="002F3156" w:rsidRDefault="003778F0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</w:t>
            </w:r>
            <w:r w:rsidR="00BA3663">
              <w:rPr>
                <w:sz w:val="22"/>
                <w:szCs w:val="22"/>
                <w:lang w:val="fr-FR"/>
              </w:rPr>
              <w:t xml:space="preserve">     </w:t>
            </w:r>
            <w:r>
              <w:rPr>
                <w:sz w:val="22"/>
                <w:szCs w:val="22"/>
                <w:lang w:val="fr-FR"/>
              </w:rPr>
              <w:t xml:space="preserve">    kBq</w:t>
            </w:r>
          </w:p>
          <w:p w14:paraId="0A7652B5" w14:textId="77777777" w:rsidR="003778F0" w:rsidRPr="002F3156" w:rsidRDefault="003778F0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84F986E" w14:textId="77777777" w:rsidR="003778F0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550385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8F0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48938591" w14:textId="77777777" w:rsidR="003778F0" w:rsidRPr="003778F0" w:rsidRDefault="003778F0" w:rsidP="003778F0">
      <w:pPr>
        <w:rPr>
          <w:b/>
          <w:bCs/>
          <w:sz w:val="24"/>
          <w:szCs w:val="24"/>
          <w:u w:val="single"/>
        </w:rPr>
      </w:pPr>
    </w:p>
    <w:p w14:paraId="3C39AD4C" w14:textId="73B5185E" w:rsidR="002B1469" w:rsidRDefault="002B1469">
      <w:pPr>
        <w:spacing w:line="276" w:lineRule="auto"/>
      </w:pPr>
      <w:r>
        <w:br w:type="page"/>
      </w:r>
    </w:p>
    <w:p w14:paraId="193490F9" w14:textId="18C6F806" w:rsidR="00894275" w:rsidRPr="00894275" w:rsidRDefault="0086775D" w:rsidP="00894275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8" w:name="_Toc204079374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Mesure du détecteur </w:t>
      </w:r>
      <w:r w:rsidR="002F3156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n°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1 à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100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c</w:t>
      </w:r>
      <w:r w:rsidR="00894275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m</w:t>
      </w:r>
      <w:bookmarkEnd w:id="8"/>
    </w:p>
    <w:p w14:paraId="10198906" w14:textId="1EA0EC36" w:rsidR="00A317CE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  <w:r>
        <w:rPr>
          <w:b/>
          <w:bCs/>
          <w:sz w:val="24"/>
          <w:lang w:val="fr-FR"/>
        </w:rPr>
        <w:t>PHOTO</w:t>
      </w:r>
    </w:p>
    <w:p w14:paraId="0FD8CAD4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4B3305A1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68A001F1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463DCE61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7E34C73A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31F5D70A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31C24959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4D751E2F" w14:textId="77777777" w:rsid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7E079F93" w14:textId="5BA4909D" w:rsidR="00894275" w:rsidRPr="00894275" w:rsidRDefault="00894275" w:rsidP="0089427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894275" w:rsidRPr="005D451D" w14:paraId="4B32EA48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86742E2" w14:textId="77777777" w:rsidR="00894275" w:rsidRPr="002F3156" w:rsidRDefault="0089427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C7DB072" w14:textId="77777777" w:rsidR="00894275" w:rsidRPr="002F3156" w:rsidRDefault="0089427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4CE6BECF" w14:textId="7F1BAB10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894275" w:rsidRPr="005D451D" w14:paraId="6546158F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B52B940" w14:textId="04F31C89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bCs/>
                <w:sz w:val="22"/>
                <w:szCs w:val="22"/>
              </w:rPr>
              <w:t>.2.1</w:t>
            </w:r>
          </w:p>
        </w:tc>
        <w:tc>
          <w:tcPr>
            <w:tcW w:w="3891" w:type="pct"/>
            <w:shd w:val="clear" w:color="auto" w:fill="auto"/>
          </w:tcPr>
          <w:p w14:paraId="2F99B813" w14:textId="7CF02D41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2104765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7377311" w14:textId="77777777" w:rsidR="00894275" w:rsidRPr="002F3156" w:rsidRDefault="0089427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1724A02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CB60C9A" w14:textId="279D0BE1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.2.2</w:t>
            </w:r>
          </w:p>
        </w:tc>
        <w:tc>
          <w:tcPr>
            <w:tcW w:w="3891" w:type="pct"/>
            <w:shd w:val="clear" w:color="auto" w:fill="auto"/>
          </w:tcPr>
          <w:p w14:paraId="7F0E613C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5B52D36" w14:textId="26E06AD9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µSv/h</w:t>
            </w:r>
          </w:p>
          <w:p w14:paraId="7294588A" w14:textId="4B12AF6B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4015A3DD" w14:textId="77777777" w:rsidR="00894275" w:rsidRPr="00E630C3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193C2756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33BDBDBF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1125285F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598A9223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34152973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2AE3E75D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042F9250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300CAB08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710A0C93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299145DC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4531D679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23FDB9B9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969007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7CAB8E9" w14:textId="68CF55AF" w:rsidR="00894275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117FEF6C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320EC61" w14:textId="22AA6A57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.2.3</w:t>
            </w:r>
          </w:p>
        </w:tc>
        <w:tc>
          <w:tcPr>
            <w:tcW w:w="3891" w:type="pct"/>
            <w:shd w:val="clear" w:color="auto" w:fill="auto"/>
          </w:tcPr>
          <w:p w14:paraId="51193AE0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4FF4841B" w14:textId="77777777" w:rsidR="00894275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727CECC0" w14:textId="7028258B" w:rsidR="00894275" w:rsidRPr="002F3156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kBq</w:t>
            </w:r>
          </w:p>
          <w:p w14:paraId="3D938600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5F887867" w14:textId="77777777" w:rsidR="0089427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146436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27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5C1612C8" w14:textId="77777777" w:rsidR="00894275" w:rsidRPr="00894275" w:rsidRDefault="00894275" w:rsidP="00894275">
      <w:pPr>
        <w:pStyle w:val="bttabellefliess"/>
        <w:ind w:left="4678"/>
        <w:rPr>
          <w:b/>
          <w:bCs/>
          <w:sz w:val="24"/>
          <w:lang w:val="fr-FR"/>
        </w:rPr>
      </w:pPr>
    </w:p>
    <w:p w14:paraId="7D39F7DC" w14:textId="77777777" w:rsidR="00894275" w:rsidRPr="00894275" w:rsidRDefault="00894275" w:rsidP="00894275">
      <w:pPr>
        <w:rPr>
          <w:b/>
          <w:bCs/>
          <w:sz w:val="24"/>
          <w:szCs w:val="24"/>
          <w:u w:val="single"/>
        </w:rPr>
      </w:pPr>
    </w:p>
    <w:p w14:paraId="55CEEE25" w14:textId="77777777" w:rsidR="0086775D" w:rsidRPr="0086775D" w:rsidRDefault="0086775D" w:rsidP="0086775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894275" w:rsidRPr="005D451D" w14:paraId="165BDDA6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1182EE3C" w14:textId="77777777" w:rsidR="00894275" w:rsidRPr="002F3156" w:rsidRDefault="0089427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66FA23F9" w14:textId="77777777" w:rsidR="00894275" w:rsidRPr="002F3156" w:rsidRDefault="0089427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542FFCB" w14:textId="5AFBA7BC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894275" w:rsidRPr="005D451D" w14:paraId="01F6B74A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D52E70B" w14:textId="656F8450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bCs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891" w:type="pct"/>
            <w:shd w:val="clear" w:color="auto" w:fill="auto"/>
          </w:tcPr>
          <w:p w14:paraId="5076849C" w14:textId="1A6BFCB8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r w:rsidR="00150C0C" w:rsidRPr="002F3156">
              <w:rPr>
                <w:sz w:val="22"/>
                <w:szCs w:val="22"/>
                <w:lang w:val="fr-FR"/>
              </w:rPr>
              <w:t>de manière</w:t>
            </w:r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934780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DCA38EC" w14:textId="77777777" w:rsidR="00894275" w:rsidRPr="002F3156" w:rsidRDefault="0089427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629FB3F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0E2479B" w14:textId="1C29217C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891" w:type="pct"/>
            <w:shd w:val="clear" w:color="auto" w:fill="auto"/>
          </w:tcPr>
          <w:p w14:paraId="33E1E838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C966DE7" w14:textId="40244909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µSv/h</w:t>
            </w:r>
          </w:p>
          <w:p w14:paraId="320334A6" w14:textId="6EE41C73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4007965A" w14:textId="77777777" w:rsidR="00894275" w:rsidRPr="00E630C3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7E1FD08F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2591044C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475EA54F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14F8AF67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236DC4E2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4526CA00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7C2028CE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78CA599F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05DD3375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120BCB60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6985DA5E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4F1746B4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663444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B003936" w14:textId="32AC30EE" w:rsidR="00894275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6232F00D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3C710E6" w14:textId="32FE4C8C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3891" w:type="pct"/>
            <w:shd w:val="clear" w:color="auto" w:fill="auto"/>
          </w:tcPr>
          <w:p w14:paraId="26E0140F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7D6E4861" w14:textId="77777777" w:rsidR="00894275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ADBB5A4" w14:textId="089F6463" w:rsidR="00894275" w:rsidRPr="002F3156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kBq</w:t>
            </w:r>
          </w:p>
          <w:p w14:paraId="29D4068F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460C5558" w14:textId="77777777" w:rsidR="0089427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42869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27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289C572E" w14:textId="77777777" w:rsidR="00EE7E07" w:rsidRPr="00EE7E07" w:rsidRDefault="00EE7E07" w:rsidP="00EE7E07">
      <w:pPr>
        <w:ind w:left="1440"/>
        <w:rPr>
          <w:b/>
          <w:bCs/>
          <w:sz w:val="24"/>
          <w:szCs w:val="24"/>
          <w:u w:val="single"/>
        </w:rPr>
      </w:pPr>
    </w:p>
    <w:p w14:paraId="1502047A" w14:textId="77777777" w:rsidR="00EE7E07" w:rsidRDefault="00EE7E07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3D2411DF" w14:textId="77777777" w:rsidR="00894275" w:rsidRDefault="00894275" w:rsidP="00894275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7E92F74D" w14:textId="56C776C4" w:rsidR="0086775D" w:rsidRPr="00894275" w:rsidRDefault="0086775D" w:rsidP="0086775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894275" w:rsidRPr="005D451D" w14:paraId="1583D352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7C5A1FF6" w14:textId="77777777" w:rsidR="00894275" w:rsidRPr="002F3156" w:rsidRDefault="0089427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8891050" w14:textId="77777777" w:rsidR="00894275" w:rsidRPr="002F3156" w:rsidRDefault="0089427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D439A51" w14:textId="32788962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894275" w:rsidRPr="005D451D" w14:paraId="08753495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D4EA59C" w14:textId="735F865C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bCs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891" w:type="pct"/>
            <w:shd w:val="clear" w:color="auto" w:fill="auto"/>
          </w:tcPr>
          <w:p w14:paraId="4D34540C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867408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B892C4B" w14:textId="77777777" w:rsidR="00894275" w:rsidRPr="002F3156" w:rsidRDefault="0089427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274AA700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36EEB02" w14:textId="7F42F94E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3891" w:type="pct"/>
            <w:shd w:val="clear" w:color="auto" w:fill="auto"/>
          </w:tcPr>
          <w:p w14:paraId="213A6C04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594EA972" w14:textId="42B32D78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µSv/h</w:t>
            </w:r>
          </w:p>
          <w:p w14:paraId="39C76C02" w14:textId="7716D9EC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32874A4A" w14:textId="77777777" w:rsidR="00894275" w:rsidRPr="00E630C3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0B39D041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43F6F926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74C0EEBC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8938A86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3F3603A2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1636263C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3665911B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717C9352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32C9AD0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13BF84C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24B17A8A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47B6CE95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238475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B200AC9" w14:textId="52CDA5C4" w:rsidR="00894275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25F1DE2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5F566A4" w14:textId="4202CC89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sz w:val="22"/>
                <w:szCs w:val="22"/>
              </w:rPr>
              <w:t>9</w:t>
            </w:r>
          </w:p>
        </w:tc>
        <w:tc>
          <w:tcPr>
            <w:tcW w:w="3891" w:type="pct"/>
            <w:shd w:val="clear" w:color="auto" w:fill="auto"/>
          </w:tcPr>
          <w:p w14:paraId="626F91E5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6D3CE2D1" w14:textId="77777777" w:rsidR="00894275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53D669F4" w14:textId="5A13D2BB" w:rsidR="00894275" w:rsidRPr="002F3156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kBq</w:t>
            </w:r>
          </w:p>
          <w:p w14:paraId="63ABA38F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4AAE90B2" w14:textId="77777777" w:rsidR="0089427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208181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27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5459BD07" w14:textId="2C3628CE" w:rsidR="00894275" w:rsidRDefault="00894275" w:rsidP="00894275">
      <w:pPr>
        <w:rPr>
          <w:b/>
          <w:bCs/>
          <w:sz w:val="24"/>
          <w:szCs w:val="24"/>
          <w:u w:val="single"/>
        </w:rPr>
      </w:pPr>
    </w:p>
    <w:p w14:paraId="34C824A7" w14:textId="77777777" w:rsidR="00894275" w:rsidRDefault="00894275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2B606602" w14:textId="77777777" w:rsidR="00894275" w:rsidRPr="00894275" w:rsidRDefault="00894275" w:rsidP="00894275">
      <w:pPr>
        <w:rPr>
          <w:b/>
          <w:bCs/>
          <w:sz w:val="24"/>
          <w:szCs w:val="24"/>
          <w:u w:val="single"/>
        </w:rPr>
      </w:pPr>
    </w:p>
    <w:p w14:paraId="67263A75" w14:textId="77777777" w:rsidR="0086775D" w:rsidRPr="0086775D" w:rsidRDefault="0086775D" w:rsidP="0086775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894275" w:rsidRPr="005D451D" w14:paraId="5533B901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96C3EB6" w14:textId="77777777" w:rsidR="00894275" w:rsidRPr="002F3156" w:rsidRDefault="0089427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38AE8956" w14:textId="77777777" w:rsidR="00894275" w:rsidRPr="002F3156" w:rsidRDefault="0089427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1AD76B15" w14:textId="526269FD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894275" w:rsidRPr="005D451D" w14:paraId="670A922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C4D33EE" w14:textId="06051DFE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bCs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891" w:type="pct"/>
            <w:shd w:val="clear" w:color="auto" w:fill="auto"/>
          </w:tcPr>
          <w:p w14:paraId="78CDFFC2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4232349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1D9AE90" w14:textId="77777777" w:rsidR="00894275" w:rsidRPr="002F3156" w:rsidRDefault="0089427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3030910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B965CE1" w14:textId="26B1B92C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sz w:val="22"/>
                <w:szCs w:val="22"/>
              </w:rPr>
              <w:t>11</w:t>
            </w:r>
          </w:p>
        </w:tc>
        <w:tc>
          <w:tcPr>
            <w:tcW w:w="3891" w:type="pct"/>
            <w:shd w:val="clear" w:color="auto" w:fill="auto"/>
          </w:tcPr>
          <w:p w14:paraId="7275F4BC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323AB7B3" w14:textId="5EE0F4A9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  µSv/h</w:t>
            </w:r>
          </w:p>
          <w:p w14:paraId="11A61AFB" w14:textId="7269C614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1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2C65D791" w14:textId="77777777" w:rsidR="00894275" w:rsidRPr="00E630C3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1 :            Cp/s</w:t>
            </w:r>
          </w:p>
          <w:p w14:paraId="5A0B9AFC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0A459010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29B47979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0BA4F1A0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51D6325C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1 :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2156C5D8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18F0C1D1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67483A4D" w14:textId="77777777" w:rsidR="00894275" w:rsidRPr="00E630C3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8F191D5" w14:textId="77777777" w:rsidR="00894275" w:rsidRPr="00346D6D" w:rsidRDefault="0089427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46748DDE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2 et la source : </w:t>
            </w:r>
          </w:p>
          <w:p w14:paraId="0073504C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62DC347F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230350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4D6D184" w14:textId="3E9CAAD7" w:rsidR="00894275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894275" w:rsidRPr="005D451D" w14:paraId="04EB6D2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2390F8A" w14:textId="720167CC" w:rsidR="0089427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894275">
              <w:rPr>
                <w:rFonts w:cstheme="minorHAnsi"/>
                <w:b/>
                <w:sz w:val="22"/>
                <w:szCs w:val="22"/>
              </w:rPr>
              <w:t>.2.</w:t>
            </w:r>
            <w:r w:rsidR="00150C0C">
              <w:rPr>
                <w:rFonts w:cstheme="minorHAnsi"/>
                <w:b/>
                <w:sz w:val="22"/>
                <w:szCs w:val="22"/>
              </w:rPr>
              <w:t>12</w:t>
            </w:r>
          </w:p>
        </w:tc>
        <w:tc>
          <w:tcPr>
            <w:tcW w:w="3891" w:type="pct"/>
            <w:shd w:val="clear" w:color="auto" w:fill="auto"/>
          </w:tcPr>
          <w:p w14:paraId="7215F1FA" w14:textId="77777777" w:rsidR="00894275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4EF103A6" w14:textId="77777777" w:rsidR="00894275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F25CCA7" w14:textId="09AA574B" w:rsidR="00894275" w:rsidRPr="002F3156" w:rsidRDefault="0089427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kBq</w:t>
            </w:r>
          </w:p>
          <w:p w14:paraId="3828D1E0" w14:textId="77777777" w:rsidR="00894275" w:rsidRPr="002F3156" w:rsidRDefault="0089427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1108427D" w14:textId="77777777" w:rsidR="0089427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21131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427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4FD6A91" w14:textId="2CAD01D4" w:rsidR="002F3156" w:rsidRDefault="002F3156" w:rsidP="00D14D22"/>
    <w:p w14:paraId="042BE335" w14:textId="77777777" w:rsidR="002F3156" w:rsidRDefault="002F3156">
      <w:pPr>
        <w:spacing w:line="276" w:lineRule="auto"/>
      </w:pPr>
      <w:r>
        <w:br w:type="page"/>
      </w:r>
    </w:p>
    <w:p w14:paraId="06F6D29E" w14:textId="77777777" w:rsidR="00ED38BD" w:rsidRPr="00ED38BD" w:rsidRDefault="00ED38BD" w:rsidP="00ED38BD">
      <w:pPr>
        <w:pStyle w:val="Paragraphedeliste"/>
        <w:spacing w:line="276" w:lineRule="auto"/>
        <w:ind w:left="792"/>
        <w:outlineLvl w:val="0"/>
        <w:rPr>
          <w:b/>
          <w:bCs/>
          <w:color w:val="FFFFFF" w:themeColor="background1"/>
          <w:sz w:val="24"/>
          <w:szCs w:val="24"/>
        </w:rPr>
      </w:pPr>
    </w:p>
    <w:p w14:paraId="42C2EBFE" w14:textId="3F4E8475" w:rsidR="00ED38BD" w:rsidRPr="003778F0" w:rsidRDefault="00ED38BD" w:rsidP="00ED38BD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9" w:name="_Toc204079375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Mesure du détecteur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n°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2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à 50 cm</w:t>
      </w:r>
      <w:bookmarkEnd w:id="9"/>
    </w:p>
    <w:p w14:paraId="502B17D3" w14:textId="77777777" w:rsidR="00ED38BD" w:rsidRPr="00ED38BD" w:rsidRDefault="00ED38BD" w:rsidP="00ED38BD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56D0A696" w14:textId="54FEDB2C" w:rsidR="00ED38BD" w:rsidRPr="0086775D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08255EB1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1D93ADF3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4584F481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18A4DFAB" w14:textId="66C64EF5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10226C7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CAE6F4A" w14:textId="25478214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.3.1</w:t>
            </w:r>
          </w:p>
        </w:tc>
        <w:tc>
          <w:tcPr>
            <w:tcW w:w="3891" w:type="pct"/>
            <w:shd w:val="clear" w:color="auto" w:fill="auto"/>
          </w:tcPr>
          <w:p w14:paraId="6AF02C31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2004160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ADC4A7D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6AA29447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3A7B68C" w14:textId="564D79D1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.3.2</w:t>
            </w:r>
          </w:p>
        </w:tc>
        <w:tc>
          <w:tcPr>
            <w:tcW w:w="3891" w:type="pct"/>
            <w:shd w:val="clear" w:color="auto" w:fill="auto"/>
          </w:tcPr>
          <w:p w14:paraId="2412DDDF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02D672A8" w14:textId="729FAAD6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   µSv/h</w:t>
            </w:r>
          </w:p>
          <w:p w14:paraId="77F944CF" w14:textId="4E7B7E0D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30D1B8BB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78A8AE54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7A34C8E5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560BE71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1AE08FF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2C9BE0BA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7308FAFC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3A919753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7E6715B4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3B89054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6A85BCC1" w14:textId="0BCF1E33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27A73AF1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558CE892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9161355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9C30BA6" w14:textId="6BCC579B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146C49A5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A1F51BD" w14:textId="48DA01AC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.3.3</w:t>
            </w:r>
          </w:p>
        </w:tc>
        <w:tc>
          <w:tcPr>
            <w:tcW w:w="3891" w:type="pct"/>
            <w:shd w:val="clear" w:color="auto" w:fill="auto"/>
          </w:tcPr>
          <w:p w14:paraId="1E8FB9B9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0AD49DA4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19B04F3B" w14:textId="60E44579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kBq</w:t>
            </w:r>
          </w:p>
          <w:p w14:paraId="1BDC5C2F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6FC93111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236295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9520B25" w14:textId="77777777" w:rsidR="00ED38BD" w:rsidRDefault="00ED38BD" w:rsidP="00ED38BD"/>
    <w:p w14:paraId="7B8259DD" w14:textId="77777777" w:rsidR="00ED38BD" w:rsidRDefault="00ED38BD" w:rsidP="00ED38BD">
      <w:pPr>
        <w:spacing w:line="276" w:lineRule="auto"/>
      </w:pPr>
      <w:r>
        <w:br w:type="page"/>
      </w:r>
    </w:p>
    <w:p w14:paraId="52BE61CE" w14:textId="77777777" w:rsidR="00ED38BD" w:rsidRPr="003778F0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1B73679D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6CBAF2AD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AFCC4B1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E129F3B" w14:textId="3741BA67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58F0388F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55AA8F5" w14:textId="17873950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.3.4</w:t>
            </w:r>
          </w:p>
        </w:tc>
        <w:tc>
          <w:tcPr>
            <w:tcW w:w="3891" w:type="pct"/>
            <w:shd w:val="clear" w:color="auto" w:fill="auto"/>
          </w:tcPr>
          <w:p w14:paraId="72109E4F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166170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2963EB4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4C9F49C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2B6B67F" w14:textId="729CAF40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.3.5</w:t>
            </w:r>
          </w:p>
        </w:tc>
        <w:tc>
          <w:tcPr>
            <w:tcW w:w="3891" w:type="pct"/>
            <w:shd w:val="clear" w:color="auto" w:fill="auto"/>
          </w:tcPr>
          <w:p w14:paraId="0683E9E0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0DAFF1A6" w14:textId="3FC75C08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31D6146B" w14:textId="48DC2013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 :      µSv/h</w:t>
            </w:r>
          </w:p>
          <w:p w14:paraId="7CDA1FAA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56FDB1F2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5DA06E0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6EAABA18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6B20E9A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7E6E25E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0F870160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494C6F74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145C9C18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3FDD0E39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1E7781D1" w14:textId="07903AAD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69BBF1F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6A3F4030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00181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78E6401" w14:textId="1A0BFFD8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7A7B3D8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5DE928B" w14:textId="063AC9CF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.3.6</w:t>
            </w:r>
          </w:p>
        </w:tc>
        <w:tc>
          <w:tcPr>
            <w:tcW w:w="3891" w:type="pct"/>
            <w:shd w:val="clear" w:color="auto" w:fill="auto"/>
          </w:tcPr>
          <w:p w14:paraId="16A88EE7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5B7EF46E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307408DD" w14:textId="4158F25E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6E84C526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68C2BDA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41930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64F3930B" w14:textId="77777777" w:rsidR="00ED38BD" w:rsidRDefault="00ED38BD" w:rsidP="00ED38BD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6F5CFFB5" w14:textId="77777777" w:rsidR="00ED38BD" w:rsidRDefault="00ED38BD" w:rsidP="00ED38BD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DCAC67A" w14:textId="77777777" w:rsidR="00ED38BD" w:rsidRDefault="00ED38BD" w:rsidP="00ED38BD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472D1CBF" w14:textId="77777777" w:rsidR="00ED38BD" w:rsidRPr="003778F0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28CC552A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8B4B0D7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36F0FFB3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568E3677" w14:textId="543D5A60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493C543F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1EBEF3E" w14:textId="14CC3192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.3.7</w:t>
            </w:r>
          </w:p>
        </w:tc>
        <w:tc>
          <w:tcPr>
            <w:tcW w:w="3891" w:type="pct"/>
            <w:shd w:val="clear" w:color="auto" w:fill="auto"/>
          </w:tcPr>
          <w:p w14:paraId="13460634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894350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068A2DB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31C2F970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A78C091" w14:textId="3B3C213B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.3.8</w:t>
            </w:r>
          </w:p>
        </w:tc>
        <w:tc>
          <w:tcPr>
            <w:tcW w:w="3891" w:type="pct"/>
            <w:shd w:val="clear" w:color="auto" w:fill="auto"/>
          </w:tcPr>
          <w:p w14:paraId="75804E11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563FE8BF" w14:textId="76E84CED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6CD0C9EA" w14:textId="06F4C2F8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 :      µSv/h</w:t>
            </w:r>
          </w:p>
          <w:p w14:paraId="20DF10BE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289210E2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069E6900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062ECFA3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4CE06141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56FFC790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2D97CE0F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33C8DAC2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3B7D1EFE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4A1AB9EF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E5BE07C" w14:textId="66105EE4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25BFED02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4EF43839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977021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A1DBC06" w14:textId="1A100466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37F62FF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FE80D90" w14:textId="2EA6928E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.3.9</w:t>
            </w:r>
          </w:p>
        </w:tc>
        <w:tc>
          <w:tcPr>
            <w:tcW w:w="3891" w:type="pct"/>
            <w:shd w:val="clear" w:color="auto" w:fill="auto"/>
          </w:tcPr>
          <w:p w14:paraId="245D18EB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2291AD6A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49B67E45" w14:textId="3A2B494E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7916F0D5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00221E6F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529375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A9ACD94" w14:textId="77777777" w:rsidR="00ED38BD" w:rsidRPr="003778F0" w:rsidRDefault="00ED38BD" w:rsidP="00ED38BD">
      <w:pPr>
        <w:rPr>
          <w:b/>
          <w:bCs/>
          <w:sz w:val="24"/>
          <w:szCs w:val="24"/>
          <w:u w:val="single"/>
        </w:rPr>
      </w:pPr>
    </w:p>
    <w:p w14:paraId="1FCD8D7F" w14:textId="77777777" w:rsidR="00ED38BD" w:rsidRPr="00CD4147" w:rsidRDefault="00ED38BD" w:rsidP="00ED38BD">
      <w:pPr>
        <w:ind w:left="1440"/>
        <w:rPr>
          <w:b/>
          <w:bCs/>
          <w:sz w:val="24"/>
          <w:szCs w:val="24"/>
          <w:u w:val="single"/>
        </w:rPr>
      </w:pPr>
    </w:p>
    <w:p w14:paraId="2BB9F5D0" w14:textId="77777777" w:rsidR="00ED38BD" w:rsidRDefault="00ED38BD" w:rsidP="00ED38BD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1817FAA4" w14:textId="77777777" w:rsidR="00ED38BD" w:rsidRPr="003778F0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0E40E4DC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6AF72364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615ADEA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8BDA3C7" w14:textId="58E2B7A0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1C63C505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A987E0C" w14:textId="0B27BDE2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.3.10</w:t>
            </w:r>
          </w:p>
        </w:tc>
        <w:tc>
          <w:tcPr>
            <w:tcW w:w="3891" w:type="pct"/>
            <w:shd w:val="clear" w:color="auto" w:fill="auto"/>
          </w:tcPr>
          <w:p w14:paraId="7728800D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25304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7C56FED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1B739F9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A8A1633" w14:textId="0158858B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.3.11</w:t>
            </w:r>
          </w:p>
        </w:tc>
        <w:tc>
          <w:tcPr>
            <w:tcW w:w="3891" w:type="pct"/>
            <w:shd w:val="clear" w:color="auto" w:fill="auto"/>
          </w:tcPr>
          <w:p w14:paraId="5E828402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500F26A1" w14:textId="58241586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7049C986" w14:textId="4F3FA830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 :      µSv/h</w:t>
            </w:r>
          </w:p>
          <w:p w14:paraId="59C50E1E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77BB7939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6E268839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5744F11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0AE2A980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348D3D50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2975E72D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2B327D45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4AFC8453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46D5033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0AA8B86" w14:textId="517CE37F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29B742BD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768802D5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2023510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AE1973B" w14:textId="5572F5C3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41808F4F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DBEC9BC" w14:textId="14B6D326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.3.12</w:t>
            </w:r>
          </w:p>
        </w:tc>
        <w:tc>
          <w:tcPr>
            <w:tcW w:w="3891" w:type="pct"/>
            <w:shd w:val="clear" w:color="auto" w:fill="auto"/>
          </w:tcPr>
          <w:p w14:paraId="5B4E15A0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5DA07D48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70F30B0B" w14:textId="4F3CDBFF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kBq</w:t>
            </w:r>
          </w:p>
          <w:p w14:paraId="36FBA7AC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6F5C42EE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765601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C06A46F" w14:textId="77777777" w:rsidR="00ED38BD" w:rsidRPr="003778F0" w:rsidRDefault="00ED38BD" w:rsidP="00ED38BD">
      <w:pPr>
        <w:rPr>
          <w:b/>
          <w:bCs/>
          <w:sz w:val="24"/>
          <w:szCs w:val="24"/>
          <w:u w:val="single"/>
        </w:rPr>
      </w:pPr>
    </w:p>
    <w:p w14:paraId="25DF3541" w14:textId="77777777" w:rsidR="00ED38BD" w:rsidRDefault="00ED38BD" w:rsidP="00ED38BD">
      <w:pPr>
        <w:spacing w:line="276" w:lineRule="auto"/>
      </w:pPr>
      <w:r>
        <w:br w:type="page"/>
      </w:r>
    </w:p>
    <w:p w14:paraId="7F0ACD0F" w14:textId="5D9C8357" w:rsidR="00ED38BD" w:rsidRPr="00894275" w:rsidRDefault="00ED38BD" w:rsidP="00ED38BD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0" w:name="_Toc204079376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Mesure du détecteur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n°2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à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100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c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m</w:t>
      </w:r>
      <w:bookmarkEnd w:id="10"/>
    </w:p>
    <w:p w14:paraId="6A88D6F9" w14:textId="77777777" w:rsidR="00ED38BD" w:rsidRDefault="00ED38BD" w:rsidP="00ED38BD">
      <w:pPr>
        <w:pStyle w:val="bttabellefliess"/>
        <w:ind w:left="4678"/>
        <w:rPr>
          <w:b/>
          <w:bCs/>
          <w:sz w:val="24"/>
          <w:lang w:val="fr-FR"/>
        </w:rPr>
      </w:pPr>
    </w:p>
    <w:p w14:paraId="1EAC00F3" w14:textId="77777777" w:rsidR="00ED38BD" w:rsidRPr="00894275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29585125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47AD32BC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A802293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00BB37CD" w14:textId="2462BB7F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292E5DFD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C2DCF96" w14:textId="2A76475E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.4.1</w:t>
            </w:r>
          </w:p>
        </w:tc>
        <w:tc>
          <w:tcPr>
            <w:tcW w:w="3891" w:type="pct"/>
            <w:shd w:val="clear" w:color="auto" w:fill="auto"/>
          </w:tcPr>
          <w:p w14:paraId="448175FC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663040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5982774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1CA3ED85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2D88C5F" w14:textId="11F8790A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.4.2</w:t>
            </w:r>
          </w:p>
        </w:tc>
        <w:tc>
          <w:tcPr>
            <w:tcW w:w="3891" w:type="pct"/>
            <w:shd w:val="clear" w:color="auto" w:fill="auto"/>
          </w:tcPr>
          <w:p w14:paraId="788E1411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DA4BE3E" w14:textId="64E9B45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34234A48" w14:textId="0EE0E624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 :      µSv/h</w:t>
            </w:r>
          </w:p>
          <w:p w14:paraId="48E58C70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29498E30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05E097B1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14280306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5E08A69D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CECC009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718FDB6E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36E1F3B6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154F6490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21D19AD1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12D07BD" w14:textId="3F6D227D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378E9FE6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759903E8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769302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A37E048" w14:textId="3D88EF3C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30C18D7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7DBC61B" w14:textId="5FB04669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.4.3</w:t>
            </w:r>
          </w:p>
        </w:tc>
        <w:tc>
          <w:tcPr>
            <w:tcW w:w="3891" w:type="pct"/>
            <w:shd w:val="clear" w:color="auto" w:fill="auto"/>
          </w:tcPr>
          <w:p w14:paraId="254BDBE4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6A3F8AC0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22BAC82F" w14:textId="207D69C2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 kBq</w:t>
            </w:r>
          </w:p>
          <w:p w14:paraId="729E8425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46406DD0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554495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0C5D0452" w14:textId="77777777" w:rsidR="00ED38BD" w:rsidRPr="00894275" w:rsidRDefault="00ED38BD" w:rsidP="00ED38BD">
      <w:pPr>
        <w:pStyle w:val="bttabellefliess"/>
        <w:ind w:left="4678"/>
        <w:rPr>
          <w:b/>
          <w:bCs/>
          <w:sz w:val="24"/>
          <w:lang w:val="fr-FR"/>
        </w:rPr>
      </w:pPr>
    </w:p>
    <w:p w14:paraId="677B7B74" w14:textId="77777777" w:rsidR="00ED38BD" w:rsidRDefault="00ED38BD" w:rsidP="00ED38BD">
      <w:pPr>
        <w:rPr>
          <w:b/>
          <w:bCs/>
          <w:sz w:val="24"/>
          <w:szCs w:val="24"/>
          <w:u w:val="single"/>
        </w:rPr>
      </w:pPr>
    </w:p>
    <w:p w14:paraId="278D1F0F" w14:textId="77777777" w:rsidR="005F5FC5" w:rsidRDefault="005F5FC5" w:rsidP="00ED38BD">
      <w:pPr>
        <w:rPr>
          <w:b/>
          <w:bCs/>
          <w:sz w:val="24"/>
          <w:szCs w:val="24"/>
          <w:u w:val="single"/>
        </w:rPr>
      </w:pPr>
    </w:p>
    <w:p w14:paraId="0B311D9C" w14:textId="77777777" w:rsidR="005F5FC5" w:rsidRDefault="005F5FC5" w:rsidP="00ED38BD">
      <w:pPr>
        <w:rPr>
          <w:b/>
          <w:bCs/>
          <w:sz w:val="24"/>
          <w:szCs w:val="24"/>
          <w:u w:val="single"/>
        </w:rPr>
      </w:pPr>
    </w:p>
    <w:p w14:paraId="0409EADB" w14:textId="77777777" w:rsidR="005F5FC5" w:rsidRDefault="005F5FC5" w:rsidP="00ED38BD">
      <w:pPr>
        <w:rPr>
          <w:b/>
          <w:bCs/>
          <w:sz w:val="24"/>
          <w:szCs w:val="24"/>
          <w:u w:val="single"/>
        </w:rPr>
      </w:pPr>
    </w:p>
    <w:p w14:paraId="503C31CD" w14:textId="77777777" w:rsidR="005F5FC5" w:rsidRDefault="005F5FC5" w:rsidP="00ED38BD">
      <w:pPr>
        <w:rPr>
          <w:b/>
          <w:bCs/>
          <w:sz w:val="24"/>
          <w:szCs w:val="24"/>
          <w:u w:val="single"/>
        </w:rPr>
      </w:pPr>
    </w:p>
    <w:p w14:paraId="7332ED43" w14:textId="77777777" w:rsidR="005F5FC5" w:rsidRPr="00894275" w:rsidRDefault="005F5FC5" w:rsidP="00ED38BD">
      <w:pPr>
        <w:rPr>
          <w:b/>
          <w:bCs/>
          <w:sz w:val="24"/>
          <w:szCs w:val="24"/>
          <w:u w:val="single"/>
        </w:rPr>
      </w:pPr>
    </w:p>
    <w:p w14:paraId="073BFDCA" w14:textId="77777777" w:rsidR="00ED38BD" w:rsidRPr="0086775D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085D4C3D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383F066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7AA2D82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76A08D65" w14:textId="096E1652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08F403AF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E426D0A" w14:textId="34850CAA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.4.4</w:t>
            </w:r>
          </w:p>
        </w:tc>
        <w:tc>
          <w:tcPr>
            <w:tcW w:w="3891" w:type="pct"/>
            <w:shd w:val="clear" w:color="auto" w:fill="auto"/>
          </w:tcPr>
          <w:p w14:paraId="555E1144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3277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4C948A1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196D6B0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43E1716" w14:textId="116CA100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.4.5</w:t>
            </w:r>
          </w:p>
        </w:tc>
        <w:tc>
          <w:tcPr>
            <w:tcW w:w="3891" w:type="pct"/>
            <w:shd w:val="clear" w:color="auto" w:fill="auto"/>
          </w:tcPr>
          <w:p w14:paraId="2D08578C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3413644F" w14:textId="23863B25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mesuré au contact de la source :        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 xml:space="preserve">   µSv/h</w:t>
            </w:r>
          </w:p>
          <w:p w14:paraId="66FC0B5B" w14:textId="1FD75936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</w:t>
            </w:r>
            <w:r w:rsidR="00150C0C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:      µSv/h</w:t>
            </w:r>
          </w:p>
          <w:p w14:paraId="6E4C8809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090BA348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1E83A4C0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3B5417F1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4274940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231E7C8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1F959ABB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495DBED1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2C6E2B53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1980C900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CABC12A" w14:textId="62D8F786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641E62FD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7CC87220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115638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0CF3D3F" w14:textId="31773035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48CD207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5B0073F" w14:textId="52CE7A79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.4.6</w:t>
            </w:r>
          </w:p>
        </w:tc>
        <w:tc>
          <w:tcPr>
            <w:tcW w:w="3891" w:type="pct"/>
            <w:shd w:val="clear" w:color="auto" w:fill="auto"/>
          </w:tcPr>
          <w:p w14:paraId="1D12C099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737376B6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2F9E08BF" w14:textId="47D5E241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 kBq</w:t>
            </w:r>
          </w:p>
          <w:p w14:paraId="5CC25F20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27C8435D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36001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0063AC0F" w14:textId="77777777" w:rsidR="00ED38BD" w:rsidRPr="00EE7E07" w:rsidRDefault="00ED38BD" w:rsidP="00ED38BD">
      <w:pPr>
        <w:ind w:left="1440"/>
        <w:rPr>
          <w:b/>
          <w:bCs/>
          <w:sz w:val="24"/>
          <w:szCs w:val="24"/>
          <w:u w:val="single"/>
        </w:rPr>
      </w:pPr>
    </w:p>
    <w:p w14:paraId="0ACC76B9" w14:textId="77777777" w:rsidR="00ED38BD" w:rsidRDefault="00ED38BD" w:rsidP="00ED38BD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60F33E52" w14:textId="77777777" w:rsidR="00ED38BD" w:rsidRDefault="00ED38BD" w:rsidP="00ED38BD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6EAAB0F6" w14:textId="77777777" w:rsidR="00ED38BD" w:rsidRPr="00894275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780A4B4D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553AE7A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6594162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792E15E1" w14:textId="3E32CAB9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34697F64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DF7BED6" w14:textId="09DFDC31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.4.7</w:t>
            </w:r>
          </w:p>
        </w:tc>
        <w:tc>
          <w:tcPr>
            <w:tcW w:w="3891" w:type="pct"/>
            <w:shd w:val="clear" w:color="auto" w:fill="auto"/>
          </w:tcPr>
          <w:p w14:paraId="6460E6F1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576434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488852A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3FC137A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E48DECB" w14:textId="1309494C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.4.8</w:t>
            </w:r>
          </w:p>
        </w:tc>
        <w:tc>
          <w:tcPr>
            <w:tcW w:w="3891" w:type="pct"/>
            <w:shd w:val="clear" w:color="auto" w:fill="auto"/>
          </w:tcPr>
          <w:p w14:paraId="5C97E5D0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4A58551F" w14:textId="6CF0F872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39C66A11" w14:textId="7E466080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 :      µSv/h</w:t>
            </w:r>
          </w:p>
          <w:p w14:paraId="0BDFE5E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278436BF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16351714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0DC31E01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1162C7A2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5915F55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0502EC51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5C3087E3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4CD9EC9A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F56A151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1977844F" w14:textId="6F0E8EBE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191B830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4F7F2D9D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21127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D05BA19" w14:textId="4E89623C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52113310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2811B6B" w14:textId="4DF620CC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.4.9</w:t>
            </w:r>
          </w:p>
        </w:tc>
        <w:tc>
          <w:tcPr>
            <w:tcW w:w="3891" w:type="pct"/>
            <w:shd w:val="clear" w:color="auto" w:fill="auto"/>
          </w:tcPr>
          <w:p w14:paraId="5E05CD95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1FACB4C2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3F9F31F8" w14:textId="4D0AE320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   kBq</w:t>
            </w:r>
          </w:p>
          <w:p w14:paraId="594CD979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43FE3C0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83718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8E0BF75" w14:textId="77777777" w:rsidR="00ED38BD" w:rsidRDefault="00ED38BD" w:rsidP="00ED38BD">
      <w:pPr>
        <w:rPr>
          <w:b/>
          <w:bCs/>
          <w:sz w:val="24"/>
          <w:szCs w:val="24"/>
          <w:u w:val="single"/>
        </w:rPr>
      </w:pPr>
    </w:p>
    <w:p w14:paraId="611DD2C1" w14:textId="77777777" w:rsidR="00ED38BD" w:rsidRDefault="00ED38BD" w:rsidP="00ED38BD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02B1BA4" w14:textId="77777777" w:rsidR="00ED38BD" w:rsidRPr="00894275" w:rsidRDefault="00ED38BD" w:rsidP="00ED38BD">
      <w:pPr>
        <w:rPr>
          <w:b/>
          <w:bCs/>
          <w:sz w:val="24"/>
          <w:szCs w:val="24"/>
          <w:u w:val="single"/>
        </w:rPr>
      </w:pPr>
    </w:p>
    <w:p w14:paraId="20D04124" w14:textId="77777777" w:rsidR="00ED38BD" w:rsidRPr="0086775D" w:rsidRDefault="00ED38BD" w:rsidP="00ED38BD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ED38BD" w:rsidRPr="005D451D" w14:paraId="1F19AF4D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705FBE65" w14:textId="77777777" w:rsidR="00ED38BD" w:rsidRPr="002F3156" w:rsidRDefault="00ED38BD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4180B00" w14:textId="77777777" w:rsidR="00ED38BD" w:rsidRPr="002F3156" w:rsidRDefault="00ED38BD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496ABE77" w14:textId="257301A6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ED38BD" w:rsidRPr="005D451D" w14:paraId="390A98FC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766EF2B" w14:textId="37F7781B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bCs/>
                <w:sz w:val="22"/>
                <w:szCs w:val="22"/>
              </w:rPr>
              <w:t>.4.10</w:t>
            </w:r>
          </w:p>
        </w:tc>
        <w:tc>
          <w:tcPr>
            <w:tcW w:w="3891" w:type="pct"/>
            <w:shd w:val="clear" w:color="auto" w:fill="auto"/>
          </w:tcPr>
          <w:p w14:paraId="02F2286E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524059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F05B557" w14:textId="77777777" w:rsidR="00ED38BD" w:rsidRPr="002F3156" w:rsidRDefault="00ED38BD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6AC1086C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69BC5E0" w14:textId="1D0433CF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.4.11</w:t>
            </w:r>
          </w:p>
        </w:tc>
        <w:tc>
          <w:tcPr>
            <w:tcW w:w="3891" w:type="pct"/>
            <w:shd w:val="clear" w:color="auto" w:fill="auto"/>
          </w:tcPr>
          <w:p w14:paraId="01030369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BA68F3C" w14:textId="468CDE76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6FD1E48F" w14:textId="32B4361E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2 :      µSv/h</w:t>
            </w:r>
          </w:p>
          <w:p w14:paraId="623A3FC1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6FACA80D" w14:textId="77777777" w:rsidR="00ED38BD" w:rsidRPr="00E630C3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2 :            Cp/s</w:t>
            </w:r>
          </w:p>
          <w:p w14:paraId="4DB7EBDD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23E061EA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721925AC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9C72541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77ED0C7F" w14:textId="77777777" w:rsidR="00ED38B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2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5C0554D4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53942A0C" w14:textId="77777777" w:rsidR="00ED38BD" w:rsidRPr="00E630C3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761DF0D0" w14:textId="77777777" w:rsidR="00ED38BD" w:rsidRPr="00346D6D" w:rsidRDefault="00ED38BD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5AC4F53" w14:textId="0191562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6E6C156A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3 et la source :</w:t>
            </w:r>
          </w:p>
          <w:p w14:paraId="437E83DC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9267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7956E9A" w14:textId="2B8AE77E" w:rsidR="00ED38BD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38BD" w:rsidRPr="005D451D" w14:paraId="187F334C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A6D0874" w14:textId="69D238E9" w:rsidR="00ED38BD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ED38BD">
              <w:rPr>
                <w:rFonts w:cstheme="minorHAnsi"/>
                <w:b/>
                <w:sz w:val="22"/>
                <w:szCs w:val="22"/>
              </w:rPr>
              <w:t>.4.12</w:t>
            </w:r>
          </w:p>
        </w:tc>
        <w:tc>
          <w:tcPr>
            <w:tcW w:w="3891" w:type="pct"/>
            <w:shd w:val="clear" w:color="auto" w:fill="auto"/>
          </w:tcPr>
          <w:p w14:paraId="13EA0F3A" w14:textId="77777777" w:rsidR="00ED38BD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1556E9AE" w14:textId="77777777" w:rsidR="00ED38BD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424F883C" w14:textId="584D4BB2" w:rsidR="00ED38BD" w:rsidRPr="002F3156" w:rsidRDefault="00ED38BD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kBq</w:t>
            </w:r>
          </w:p>
          <w:p w14:paraId="002A3F57" w14:textId="77777777" w:rsidR="00ED38BD" w:rsidRPr="002F3156" w:rsidRDefault="00ED38BD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6FCCA267" w14:textId="77777777" w:rsidR="00ED38BD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7066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38BD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62DF9F6F" w14:textId="77777777" w:rsidR="00ED38BD" w:rsidRDefault="00ED38BD" w:rsidP="00ED38BD"/>
    <w:p w14:paraId="37F44156" w14:textId="77777777" w:rsidR="00ED38BD" w:rsidRDefault="00ED38BD" w:rsidP="00ED38BD">
      <w:pPr>
        <w:spacing w:line="276" w:lineRule="auto"/>
      </w:pPr>
      <w:r>
        <w:br w:type="page"/>
      </w:r>
    </w:p>
    <w:p w14:paraId="01C22324" w14:textId="4753A291" w:rsidR="002F3156" w:rsidRPr="00150C0C" w:rsidRDefault="002F3156" w:rsidP="00ED38BD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1" w:name="_Toc204079377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Mesure du détecteur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n°</w:t>
      </w:r>
      <w:r w:rsidR="00ED38B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3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à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50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cm</w:t>
      </w:r>
      <w:bookmarkEnd w:id="11"/>
    </w:p>
    <w:p w14:paraId="2B08CA40" w14:textId="77777777" w:rsidR="00150C0C" w:rsidRPr="0086775D" w:rsidRDefault="00150C0C" w:rsidP="00150C0C">
      <w:pPr>
        <w:pStyle w:val="Paragraphedeliste"/>
        <w:spacing w:line="276" w:lineRule="auto"/>
        <w:ind w:left="792"/>
        <w:outlineLvl w:val="0"/>
        <w:rPr>
          <w:b/>
          <w:bCs/>
          <w:color w:val="FFFFFF" w:themeColor="background1"/>
          <w:sz w:val="24"/>
          <w:szCs w:val="24"/>
        </w:rPr>
      </w:pPr>
    </w:p>
    <w:p w14:paraId="1229D6E8" w14:textId="77777777" w:rsidR="00150C0C" w:rsidRPr="0086775D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153C869B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6A2640EB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89571E1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783E9DE6" w14:textId="1E5204CA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00156A1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E049A23" w14:textId="34E9E374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.5.1</w:t>
            </w:r>
          </w:p>
        </w:tc>
        <w:tc>
          <w:tcPr>
            <w:tcW w:w="3891" w:type="pct"/>
            <w:shd w:val="clear" w:color="auto" w:fill="auto"/>
          </w:tcPr>
          <w:p w14:paraId="219A028A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953129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C602919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17CFCF0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092DAAD" w14:textId="0507F16E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.5.2</w:t>
            </w:r>
          </w:p>
        </w:tc>
        <w:tc>
          <w:tcPr>
            <w:tcW w:w="3891" w:type="pct"/>
            <w:shd w:val="clear" w:color="auto" w:fill="auto"/>
          </w:tcPr>
          <w:p w14:paraId="2CDC0A26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107E191E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5096480C" w14:textId="3C536DA4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3056DE62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0F9E3045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42AE724D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3963C665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43BEE30A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D18C204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09D7BC98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346ABBFB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7DBA5ED3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71D4D244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C93603C" w14:textId="6343EEEE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0CDF9612" w14:textId="5D7AF2AC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788CF3D2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383482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272C3D6" w14:textId="540418CA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7D223C4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A45CA56" w14:textId="6B254BF9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.5.3</w:t>
            </w:r>
          </w:p>
        </w:tc>
        <w:tc>
          <w:tcPr>
            <w:tcW w:w="3891" w:type="pct"/>
            <w:shd w:val="clear" w:color="auto" w:fill="auto"/>
          </w:tcPr>
          <w:p w14:paraId="026FFEB7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1D8B722C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9A7C49A" w14:textId="2337C5FF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kBq</w:t>
            </w:r>
          </w:p>
          <w:p w14:paraId="042DFE6C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3862ABB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984878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25700CE6" w14:textId="77777777" w:rsidR="00150C0C" w:rsidRDefault="00150C0C" w:rsidP="00150C0C"/>
    <w:p w14:paraId="56AB8C93" w14:textId="77777777" w:rsidR="00150C0C" w:rsidRDefault="00150C0C" w:rsidP="00150C0C">
      <w:pPr>
        <w:spacing w:line="276" w:lineRule="auto"/>
      </w:pPr>
      <w:r>
        <w:br w:type="page"/>
      </w:r>
    </w:p>
    <w:p w14:paraId="0E3CC603" w14:textId="77777777" w:rsidR="00150C0C" w:rsidRPr="003778F0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4E512E7D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4C851610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8AC4DC3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75300588" w14:textId="0D998881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10ED1EC4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B714376" w14:textId="1261533B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.5.4</w:t>
            </w:r>
          </w:p>
        </w:tc>
        <w:tc>
          <w:tcPr>
            <w:tcW w:w="3891" w:type="pct"/>
            <w:shd w:val="clear" w:color="auto" w:fill="auto"/>
          </w:tcPr>
          <w:p w14:paraId="6335B55F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265103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E7BDD7F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58390D0F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3C1FF92" w14:textId="5AB1637F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.5.5</w:t>
            </w:r>
          </w:p>
        </w:tc>
        <w:tc>
          <w:tcPr>
            <w:tcW w:w="3891" w:type="pct"/>
            <w:shd w:val="clear" w:color="auto" w:fill="auto"/>
          </w:tcPr>
          <w:p w14:paraId="747670FB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ED95194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721B9977" w14:textId="66D384CA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27DB706E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2874EBBA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28840827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6C3981E1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75387A0A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2AEC1A7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5547EC6C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4345D363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68CB42DF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8D150E8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119C3B2" w14:textId="6C192390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047587B1" w14:textId="22EE67B4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2BE346E0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677929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922D458" w14:textId="7ED5CCD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51C46F2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FB6D12B" w14:textId="3A6DD647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.5.6</w:t>
            </w:r>
          </w:p>
        </w:tc>
        <w:tc>
          <w:tcPr>
            <w:tcW w:w="3891" w:type="pct"/>
            <w:shd w:val="clear" w:color="auto" w:fill="auto"/>
          </w:tcPr>
          <w:p w14:paraId="4383147F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16B6169E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628E7401" w14:textId="5152CA73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kBq</w:t>
            </w:r>
          </w:p>
          <w:p w14:paraId="0E052495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6590FEA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724219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7E921C7" w14:textId="77777777" w:rsidR="00150C0C" w:rsidRDefault="00150C0C" w:rsidP="00150C0C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45C1BDBD" w14:textId="77777777" w:rsidR="00150C0C" w:rsidRDefault="00150C0C" w:rsidP="00150C0C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3498CB9C" w14:textId="77777777" w:rsidR="00150C0C" w:rsidRDefault="00150C0C" w:rsidP="00150C0C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64C7F23E" w14:textId="77777777" w:rsidR="00150C0C" w:rsidRPr="003778F0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13E91CDC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65A514CE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91C0C57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14120F7E" w14:textId="5C53F1FB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6AAD256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104CD5B" w14:textId="3811120F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.5.7</w:t>
            </w:r>
          </w:p>
        </w:tc>
        <w:tc>
          <w:tcPr>
            <w:tcW w:w="3891" w:type="pct"/>
            <w:shd w:val="clear" w:color="auto" w:fill="auto"/>
          </w:tcPr>
          <w:p w14:paraId="6047070E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2074652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FE68C9D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5A7155E5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F817787" w14:textId="3B377CD7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.5.8</w:t>
            </w:r>
          </w:p>
        </w:tc>
        <w:tc>
          <w:tcPr>
            <w:tcW w:w="3891" w:type="pct"/>
            <w:shd w:val="clear" w:color="auto" w:fill="auto"/>
          </w:tcPr>
          <w:p w14:paraId="74D340F8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7705C82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5C99CF27" w14:textId="18A4E1F0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13ACE28A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6A7B73AA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1D112F0E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3746EDF3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37235028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60C6CFF1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46244058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77C54A1B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66B8DB5A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5CC3FB1D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65856532" w14:textId="27F9E78D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49880AF3" w14:textId="3957546E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0318F9AD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970744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02F1CD0" w14:textId="0F228103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45C128F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8F90630" w14:textId="22A8E74F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.5.9</w:t>
            </w:r>
          </w:p>
        </w:tc>
        <w:tc>
          <w:tcPr>
            <w:tcW w:w="3891" w:type="pct"/>
            <w:shd w:val="clear" w:color="auto" w:fill="auto"/>
          </w:tcPr>
          <w:p w14:paraId="146F2AAB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07C4A3B0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1DC847F1" w14:textId="551B3696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kBq</w:t>
            </w:r>
          </w:p>
          <w:p w14:paraId="277CBA73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70995B5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813407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E4DF223" w14:textId="77777777" w:rsidR="00150C0C" w:rsidRPr="003778F0" w:rsidRDefault="00150C0C" w:rsidP="00150C0C">
      <w:pPr>
        <w:rPr>
          <w:b/>
          <w:bCs/>
          <w:sz w:val="24"/>
          <w:szCs w:val="24"/>
          <w:u w:val="single"/>
        </w:rPr>
      </w:pPr>
    </w:p>
    <w:p w14:paraId="2F4EF119" w14:textId="77777777" w:rsidR="00150C0C" w:rsidRPr="00CD4147" w:rsidRDefault="00150C0C" w:rsidP="00150C0C">
      <w:pPr>
        <w:ind w:left="1440"/>
        <w:rPr>
          <w:b/>
          <w:bCs/>
          <w:sz w:val="24"/>
          <w:szCs w:val="24"/>
          <w:u w:val="single"/>
        </w:rPr>
      </w:pPr>
    </w:p>
    <w:p w14:paraId="02841165" w14:textId="77777777" w:rsidR="00150C0C" w:rsidRDefault="00150C0C" w:rsidP="00150C0C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1F9C03D8" w14:textId="77777777" w:rsidR="00150C0C" w:rsidRPr="003778F0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30F1C08F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3F4C3922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6A3898A7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18452D91" w14:textId="4112DE25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35EE8E1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5750038" w14:textId="51303536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.5.10</w:t>
            </w:r>
          </w:p>
        </w:tc>
        <w:tc>
          <w:tcPr>
            <w:tcW w:w="3891" w:type="pct"/>
            <w:shd w:val="clear" w:color="auto" w:fill="auto"/>
          </w:tcPr>
          <w:p w14:paraId="34964F1E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842121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5660586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262A230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BCCF859" w14:textId="6DEACAA4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.5.11</w:t>
            </w:r>
          </w:p>
        </w:tc>
        <w:tc>
          <w:tcPr>
            <w:tcW w:w="3891" w:type="pct"/>
            <w:shd w:val="clear" w:color="auto" w:fill="auto"/>
          </w:tcPr>
          <w:p w14:paraId="21601D77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F571B5E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4BC1EDBE" w14:textId="2A3C986D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69CA70F5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165C462A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6CFC86F5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2ED24CB5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54D57E37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D57E23E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4F8F2B54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427E284E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7CDD1CA9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49A187EA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54E7F40C" w14:textId="79EC804E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618A5A9B" w14:textId="7227D2C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13C2DBE1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862432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57A0BF9" w14:textId="044C890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2EFF5E1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98DA525" w14:textId="626EF5D2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.5.12</w:t>
            </w:r>
          </w:p>
        </w:tc>
        <w:tc>
          <w:tcPr>
            <w:tcW w:w="3891" w:type="pct"/>
            <w:shd w:val="clear" w:color="auto" w:fill="auto"/>
          </w:tcPr>
          <w:p w14:paraId="0A0556BC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09DD190E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216EEC1" w14:textId="7BD62B92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kBq</w:t>
            </w:r>
          </w:p>
          <w:p w14:paraId="44D20C39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492BC3B2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245238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C9EE81" w14:textId="77777777" w:rsidR="00150C0C" w:rsidRPr="003778F0" w:rsidRDefault="00150C0C" w:rsidP="00150C0C">
      <w:pPr>
        <w:rPr>
          <w:b/>
          <w:bCs/>
          <w:sz w:val="24"/>
          <w:szCs w:val="24"/>
          <w:u w:val="single"/>
        </w:rPr>
      </w:pPr>
    </w:p>
    <w:p w14:paraId="7ECF8348" w14:textId="77777777" w:rsidR="00150C0C" w:rsidRDefault="00150C0C" w:rsidP="00150C0C">
      <w:pPr>
        <w:spacing w:line="276" w:lineRule="auto"/>
      </w:pPr>
      <w:r>
        <w:br w:type="page"/>
      </w:r>
    </w:p>
    <w:p w14:paraId="79EC58BD" w14:textId="671603BB" w:rsidR="00150C0C" w:rsidRPr="00894275" w:rsidRDefault="00150C0C" w:rsidP="00150C0C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2" w:name="_Toc204079378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Mesure du détecteur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n°3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à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100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c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m</w:t>
      </w:r>
      <w:bookmarkEnd w:id="12"/>
    </w:p>
    <w:p w14:paraId="39BB2B47" w14:textId="77777777" w:rsidR="00150C0C" w:rsidRDefault="00150C0C" w:rsidP="00150C0C">
      <w:pPr>
        <w:pStyle w:val="bttabellefliess"/>
        <w:ind w:left="4678"/>
        <w:rPr>
          <w:b/>
          <w:bCs/>
          <w:sz w:val="24"/>
          <w:lang w:val="fr-FR"/>
        </w:rPr>
      </w:pPr>
    </w:p>
    <w:p w14:paraId="5C7827A5" w14:textId="77777777" w:rsidR="00150C0C" w:rsidRPr="00894275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55848846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0895D184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76936FFE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113C6893" w14:textId="00980133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040841F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86CBA19" w14:textId="0FA9EFE5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.6.1</w:t>
            </w:r>
          </w:p>
        </w:tc>
        <w:tc>
          <w:tcPr>
            <w:tcW w:w="3891" w:type="pct"/>
            <w:shd w:val="clear" w:color="auto" w:fill="auto"/>
          </w:tcPr>
          <w:p w14:paraId="5E2C34A9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545633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0ED2098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0E44B39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BD72C92" w14:textId="07457D39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.6.2</w:t>
            </w:r>
          </w:p>
        </w:tc>
        <w:tc>
          <w:tcPr>
            <w:tcW w:w="3891" w:type="pct"/>
            <w:shd w:val="clear" w:color="auto" w:fill="auto"/>
          </w:tcPr>
          <w:p w14:paraId="18D5AB58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581AFB53" w14:textId="077AC74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1E288D60" w14:textId="6925C7B5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14C456C6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4B419490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2DED3FB7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01B21C70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8F996B5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A176312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3E404E54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4409CD79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471C7672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29F8C4F0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47A7F6A4" w14:textId="070BD52D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11ADC80C" w14:textId="01EFCCF4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52E03F5D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5283806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FEBA5CD" w14:textId="7826D564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7DDA145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CA99285" w14:textId="5CB84030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.6.3</w:t>
            </w:r>
          </w:p>
        </w:tc>
        <w:tc>
          <w:tcPr>
            <w:tcW w:w="3891" w:type="pct"/>
            <w:shd w:val="clear" w:color="auto" w:fill="auto"/>
          </w:tcPr>
          <w:p w14:paraId="1066F826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594A78C9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19088C97" w14:textId="49B01BD6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780640F6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22F721D8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279072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324B2247" w14:textId="77777777" w:rsidR="00150C0C" w:rsidRPr="00894275" w:rsidRDefault="00150C0C" w:rsidP="00150C0C">
      <w:pPr>
        <w:pStyle w:val="bttabellefliess"/>
        <w:ind w:left="4678"/>
        <w:rPr>
          <w:b/>
          <w:bCs/>
          <w:sz w:val="24"/>
          <w:lang w:val="fr-FR"/>
        </w:rPr>
      </w:pPr>
    </w:p>
    <w:p w14:paraId="076EBB2A" w14:textId="77777777" w:rsidR="00150C0C" w:rsidRDefault="00150C0C" w:rsidP="00150C0C">
      <w:pPr>
        <w:rPr>
          <w:b/>
          <w:bCs/>
          <w:sz w:val="24"/>
          <w:szCs w:val="24"/>
          <w:u w:val="single"/>
        </w:rPr>
      </w:pPr>
    </w:p>
    <w:p w14:paraId="739477E8" w14:textId="77777777" w:rsidR="005F5FC5" w:rsidRDefault="005F5FC5" w:rsidP="00150C0C">
      <w:pPr>
        <w:rPr>
          <w:b/>
          <w:bCs/>
          <w:sz w:val="24"/>
          <w:szCs w:val="24"/>
          <w:u w:val="single"/>
        </w:rPr>
      </w:pPr>
    </w:p>
    <w:p w14:paraId="3679CFBE" w14:textId="77777777" w:rsidR="005F5FC5" w:rsidRDefault="005F5FC5" w:rsidP="00150C0C">
      <w:pPr>
        <w:rPr>
          <w:b/>
          <w:bCs/>
          <w:sz w:val="24"/>
          <w:szCs w:val="24"/>
          <w:u w:val="single"/>
        </w:rPr>
      </w:pPr>
    </w:p>
    <w:p w14:paraId="40771996" w14:textId="77777777" w:rsidR="005F5FC5" w:rsidRDefault="005F5FC5" w:rsidP="00150C0C">
      <w:pPr>
        <w:rPr>
          <w:b/>
          <w:bCs/>
          <w:sz w:val="24"/>
          <w:szCs w:val="24"/>
          <w:u w:val="single"/>
        </w:rPr>
      </w:pPr>
    </w:p>
    <w:p w14:paraId="669B3C58" w14:textId="77777777" w:rsidR="005F5FC5" w:rsidRDefault="005F5FC5" w:rsidP="00150C0C">
      <w:pPr>
        <w:rPr>
          <w:b/>
          <w:bCs/>
          <w:sz w:val="24"/>
          <w:szCs w:val="24"/>
          <w:u w:val="single"/>
        </w:rPr>
      </w:pPr>
    </w:p>
    <w:p w14:paraId="41D46479" w14:textId="77777777" w:rsidR="005F5FC5" w:rsidRPr="00894275" w:rsidRDefault="005F5FC5" w:rsidP="00150C0C">
      <w:pPr>
        <w:rPr>
          <w:b/>
          <w:bCs/>
          <w:sz w:val="24"/>
          <w:szCs w:val="24"/>
          <w:u w:val="single"/>
        </w:rPr>
      </w:pPr>
    </w:p>
    <w:p w14:paraId="3E0EE4AB" w14:textId="77777777" w:rsidR="00150C0C" w:rsidRPr="0086775D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5FA53D89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C67469E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10CF4B8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6914D7BC" w14:textId="657CDA33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6D143924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13687D6" w14:textId="7FAF8701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.6.4</w:t>
            </w:r>
          </w:p>
        </w:tc>
        <w:tc>
          <w:tcPr>
            <w:tcW w:w="3891" w:type="pct"/>
            <w:shd w:val="clear" w:color="auto" w:fill="auto"/>
          </w:tcPr>
          <w:p w14:paraId="0405F922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77894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4333F67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56009BF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BE11B7B" w14:textId="732BEECC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.6.5</w:t>
            </w:r>
          </w:p>
        </w:tc>
        <w:tc>
          <w:tcPr>
            <w:tcW w:w="3891" w:type="pct"/>
            <w:shd w:val="clear" w:color="auto" w:fill="auto"/>
          </w:tcPr>
          <w:p w14:paraId="45E80BD5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21AD586" w14:textId="4B5C2DC0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 µSv/h</w:t>
            </w:r>
          </w:p>
          <w:p w14:paraId="0A7E6C25" w14:textId="72809EE2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2F0781A9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4E060F67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5989C88B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15DF6C71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374FECC4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03ADA25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3CCF8719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007E92C4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12D12406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7C5FC435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0F71C48" w14:textId="0BD8D445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2304AB22" w14:textId="6D1A8C84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0525FAF1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34555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D18A863" w14:textId="732102C4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09ED329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06C4B8D" w14:textId="5CB63A4C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.6.6</w:t>
            </w:r>
          </w:p>
        </w:tc>
        <w:tc>
          <w:tcPr>
            <w:tcW w:w="3891" w:type="pct"/>
            <w:shd w:val="clear" w:color="auto" w:fill="auto"/>
          </w:tcPr>
          <w:p w14:paraId="059B4947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3156CF62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6A5EAAFB" w14:textId="49A62DBA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kBq</w:t>
            </w:r>
          </w:p>
          <w:p w14:paraId="4CD24ADB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3A8E8E13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91267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6BB998F9" w14:textId="77777777" w:rsidR="00150C0C" w:rsidRPr="00EE7E07" w:rsidRDefault="00150C0C" w:rsidP="00150C0C">
      <w:pPr>
        <w:ind w:left="1440"/>
        <w:rPr>
          <w:b/>
          <w:bCs/>
          <w:sz w:val="24"/>
          <w:szCs w:val="24"/>
          <w:u w:val="single"/>
        </w:rPr>
      </w:pPr>
    </w:p>
    <w:p w14:paraId="4A2E806B" w14:textId="77777777" w:rsidR="00150C0C" w:rsidRDefault="00150C0C" w:rsidP="00150C0C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75015B5D" w14:textId="77777777" w:rsidR="00150C0C" w:rsidRDefault="00150C0C" w:rsidP="00150C0C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501AFE76" w14:textId="77777777" w:rsidR="00150C0C" w:rsidRPr="00894275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4AB062AA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36A0E27D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51DA548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6D5AAD1F" w14:textId="28ED9D46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349B10B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BC5FCE1" w14:textId="1AA1D800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.6.7</w:t>
            </w:r>
          </w:p>
        </w:tc>
        <w:tc>
          <w:tcPr>
            <w:tcW w:w="3891" w:type="pct"/>
            <w:shd w:val="clear" w:color="auto" w:fill="auto"/>
          </w:tcPr>
          <w:p w14:paraId="25833DE0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461882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6E970D9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34A5CD1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BDC4AAA" w14:textId="62AA0D05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.6.8</w:t>
            </w:r>
          </w:p>
        </w:tc>
        <w:tc>
          <w:tcPr>
            <w:tcW w:w="3891" w:type="pct"/>
            <w:shd w:val="clear" w:color="auto" w:fill="auto"/>
          </w:tcPr>
          <w:p w14:paraId="0D2938F9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017B5A70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74493414" w14:textId="3F14B17E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375FE8B7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756F86D3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52943E65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1C2A7858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4577EAB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BA33086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4E896CAE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091B2D8D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72AF21A2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43AA3285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360FD18" w14:textId="0AD10501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6ADA6752" w14:textId="6037F326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57BA9A51" w14:textId="597CAE3E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4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904864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CBEF410" w14:textId="068A7588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2DE0F133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7BA1644" w14:textId="2C95E9ED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.6.9</w:t>
            </w:r>
          </w:p>
        </w:tc>
        <w:tc>
          <w:tcPr>
            <w:tcW w:w="3891" w:type="pct"/>
            <w:shd w:val="clear" w:color="auto" w:fill="auto"/>
          </w:tcPr>
          <w:p w14:paraId="18F514E8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0D2FD8D5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7F9E20F7" w14:textId="0C6FEFDB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kBq</w:t>
            </w:r>
          </w:p>
          <w:p w14:paraId="7063AFC5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3B5B0523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4006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2991F111" w14:textId="77777777" w:rsidR="00150C0C" w:rsidRDefault="00150C0C" w:rsidP="00150C0C">
      <w:pPr>
        <w:rPr>
          <w:b/>
          <w:bCs/>
          <w:sz w:val="24"/>
          <w:szCs w:val="24"/>
          <w:u w:val="single"/>
        </w:rPr>
      </w:pPr>
    </w:p>
    <w:p w14:paraId="5ED9F436" w14:textId="77777777" w:rsidR="00150C0C" w:rsidRDefault="00150C0C" w:rsidP="00150C0C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6A7AB00E" w14:textId="77777777" w:rsidR="00150C0C" w:rsidRPr="00894275" w:rsidRDefault="00150C0C" w:rsidP="00150C0C">
      <w:pPr>
        <w:rPr>
          <w:b/>
          <w:bCs/>
          <w:sz w:val="24"/>
          <w:szCs w:val="24"/>
          <w:u w:val="single"/>
        </w:rPr>
      </w:pPr>
    </w:p>
    <w:p w14:paraId="7FC0ED43" w14:textId="77777777" w:rsidR="00150C0C" w:rsidRPr="0086775D" w:rsidRDefault="00150C0C" w:rsidP="00150C0C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50C0C" w:rsidRPr="005D451D" w14:paraId="26EF0642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75B1DED" w14:textId="77777777" w:rsidR="00150C0C" w:rsidRPr="002F3156" w:rsidRDefault="00150C0C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6D97C6DD" w14:textId="77777777" w:rsidR="00150C0C" w:rsidRPr="002F3156" w:rsidRDefault="00150C0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72B50E35" w14:textId="2BF6A924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50C0C" w:rsidRPr="005D451D" w14:paraId="4FD85284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ACFE752" w14:textId="5B380E44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bCs/>
                <w:sz w:val="22"/>
                <w:szCs w:val="22"/>
              </w:rPr>
              <w:t>.6.10</w:t>
            </w:r>
          </w:p>
        </w:tc>
        <w:tc>
          <w:tcPr>
            <w:tcW w:w="3891" w:type="pct"/>
            <w:shd w:val="clear" w:color="auto" w:fill="auto"/>
          </w:tcPr>
          <w:p w14:paraId="54EA0A5B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328863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19C2F88" w14:textId="77777777" w:rsidR="00150C0C" w:rsidRPr="002F3156" w:rsidRDefault="00150C0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559EEBC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8E27130" w14:textId="55F590E2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.6.11</w:t>
            </w:r>
          </w:p>
        </w:tc>
        <w:tc>
          <w:tcPr>
            <w:tcW w:w="3891" w:type="pct"/>
            <w:shd w:val="clear" w:color="auto" w:fill="auto"/>
          </w:tcPr>
          <w:p w14:paraId="621D131B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1072D664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20977D2B" w14:textId="0CC528CC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3 :      µSv/h</w:t>
            </w:r>
          </w:p>
          <w:p w14:paraId="6EA98EFE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79DFA533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13D18A58" w14:textId="77777777" w:rsidR="00150C0C" w:rsidRPr="00E630C3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3 :            Cp/s</w:t>
            </w:r>
          </w:p>
          <w:p w14:paraId="68B50C56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4 :            Cp/s</w:t>
            </w:r>
          </w:p>
          <w:p w14:paraId="04A72C31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C570B53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525A397B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6A5C04B7" w14:textId="77777777" w:rsidR="00150C0C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3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672DC2EF" w14:textId="77777777" w:rsidR="00150C0C" w:rsidRPr="00E630C3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4 :              Cp/s</w:t>
            </w:r>
          </w:p>
          <w:p w14:paraId="619C3E96" w14:textId="77777777" w:rsidR="00150C0C" w:rsidRPr="00346D6D" w:rsidRDefault="00150C0C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4219F2AF" w14:textId="5C121C61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787FF684" w14:textId="13E6096E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60212913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Distance entre le détecteur 4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889300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331B94E" w14:textId="58B69437" w:rsidR="00150C0C" w:rsidRPr="002F3156" w:rsidRDefault="00A67E3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50C0C" w:rsidRPr="005D451D" w14:paraId="140D28A8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CC74638" w14:textId="27A489DB" w:rsidR="00150C0C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150C0C">
              <w:rPr>
                <w:rFonts w:cstheme="minorHAnsi"/>
                <w:b/>
                <w:sz w:val="22"/>
                <w:szCs w:val="22"/>
              </w:rPr>
              <w:t>.6.12</w:t>
            </w:r>
          </w:p>
        </w:tc>
        <w:tc>
          <w:tcPr>
            <w:tcW w:w="3891" w:type="pct"/>
            <w:shd w:val="clear" w:color="auto" w:fill="auto"/>
          </w:tcPr>
          <w:p w14:paraId="13DDBCE5" w14:textId="77777777" w:rsidR="00150C0C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3CA45BE8" w14:textId="77777777" w:rsidR="00150C0C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866AE66" w14:textId="2288C418" w:rsidR="00150C0C" w:rsidRPr="002F3156" w:rsidRDefault="00150C0C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kBq</w:t>
            </w:r>
          </w:p>
          <w:p w14:paraId="663D2DBC" w14:textId="77777777" w:rsidR="00150C0C" w:rsidRPr="002F3156" w:rsidRDefault="00150C0C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5410655B" w14:textId="77777777" w:rsidR="00150C0C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62677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C0C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57DD6B47" w14:textId="77777777" w:rsidR="00150C0C" w:rsidRDefault="00150C0C" w:rsidP="00150C0C"/>
    <w:p w14:paraId="6469701D" w14:textId="77777777" w:rsidR="00150C0C" w:rsidRDefault="00150C0C" w:rsidP="00150C0C">
      <w:pPr>
        <w:spacing w:line="276" w:lineRule="auto"/>
      </w:pPr>
      <w:r>
        <w:br w:type="page"/>
      </w:r>
    </w:p>
    <w:p w14:paraId="1C06A63E" w14:textId="7DEEC509" w:rsidR="005F5FC5" w:rsidRPr="00150C0C" w:rsidRDefault="005F5FC5" w:rsidP="005F5FC5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3" w:name="_Toc204079379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Mesure du détecteur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n°4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à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50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cm</w:t>
      </w:r>
      <w:bookmarkEnd w:id="13"/>
    </w:p>
    <w:p w14:paraId="462459C9" w14:textId="77777777" w:rsidR="005F5FC5" w:rsidRPr="0086775D" w:rsidRDefault="005F5FC5" w:rsidP="005F5FC5">
      <w:pPr>
        <w:pStyle w:val="Paragraphedeliste"/>
        <w:spacing w:line="276" w:lineRule="auto"/>
        <w:ind w:left="792"/>
        <w:outlineLvl w:val="0"/>
        <w:rPr>
          <w:b/>
          <w:bCs/>
          <w:color w:val="FFFFFF" w:themeColor="background1"/>
          <w:sz w:val="24"/>
          <w:szCs w:val="24"/>
        </w:rPr>
      </w:pPr>
    </w:p>
    <w:p w14:paraId="7B9555DF" w14:textId="77777777" w:rsidR="005F5FC5" w:rsidRPr="0086775D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148CD1AF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B0C54C2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31C5CFD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42280677" w14:textId="1155D725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000A082E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954E0DE" w14:textId="0CE5C9DF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.7.1</w:t>
            </w:r>
          </w:p>
        </w:tc>
        <w:tc>
          <w:tcPr>
            <w:tcW w:w="3891" w:type="pct"/>
            <w:shd w:val="clear" w:color="auto" w:fill="auto"/>
          </w:tcPr>
          <w:p w14:paraId="48438AA0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586880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229FE34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39E52257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BE886C8" w14:textId="117774D3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.7.2</w:t>
            </w:r>
          </w:p>
        </w:tc>
        <w:tc>
          <w:tcPr>
            <w:tcW w:w="3891" w:type="pct"/>
            <w:shd w:val="clear" w:color="auto" w:fill="auto"/>
          </w:tcPr>
          <w:p w14:paraId="428777BB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2091693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11B3F6D9" w14:textId="56747A33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40119675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7DC5E61C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2C19B7AF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71A8839F" w14:textId="77777777" w:rsidR="005F5FC5" w:rsidRPr="00E630C3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E630C3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E630C3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68CE5CCD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FCB0FFE" w14:textId="77777777" w:rsidR="005F5FC5" w:rsidRPr="00E630C3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3C317637" w14:textId="77777777" w:rsidR="005F5FC5" w:rsidRPr="00E630C3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5090E7E2" w14:textId="77777777" w:rsidR="005F5FC5" w:rsidRPr="00E630C3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630C3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621CA304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7FA6A917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37B1D2FD" w14:textId="74C2E08E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3BF802A9" w14:textId="387C8E49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348AE390" w14:textId="3CE9293F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E630C3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21295785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F48E0CE" w14:textId="30FADC17" w:rsidR="005F5FC5" w:rsidRPr="002F3156" w:rsidRDefault="002408CA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5F5FC5" w:rsidRPr="005D451D" w14:paraId="2ABEB9AE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66345D7" w14:textId="03918CF9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.7.3</w:t>
            </w:r>
          </w:p>
        </w:tc>
        <w:tc>
          <w:tcPr>
            <w:tcW w:w="3891" w:type="pct"/>
            <w:shd w:val="clear" w:color="auto" w:fill="auto"/>
          </w:tcPr>
          <w:p w14:paraId="497B019A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0EF94924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C77958A" w14:textId="3681D774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kBq</w:t>
            </w:r>
          </w:p>
          <w:p w14:paraId="62B09018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2A94D511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945802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1E60D24" w14:textId="77777777" w:rsidR="005F5FC5" w:rsidRDefault="005F5FC5" w:rsidP="005F5FC5"/>
    <w:p w14:paraId="2193227B" w14:textId="77777777" w:rsidR="005F5FC5" w:rsidRDefault="005F5FC5" w:rsidP="005F5FC5">
      <w:pPr>
        <w:spacing w:line="276" w:lineRule="auto"/>
      </w:pPr>
      <w:r>
        <w:br w:type="page"/>
      </w:r>
    </w:p>
    <w:p w14:paraId="249E7AAA" w14:textId="77777777" w:rsidR="005F5FC5" w:rsidRPr="003778F0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36BE37AA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6ED48526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6A050840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5E1A6C6B" w14:textId="1D4B72B1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30DEC12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A6A32B9" w14:textId="0BF67598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.7.4</w:t>
            </w:r>
          </w:p>
        </w:tc>
        <w:tc>
          <w:tcPr>
            <w:tcW w:w="3891" w:type="pct"/>
            <w:shd w:val="clear" w:color="auto" w:fill="auto"/>
          </w:tcPr>
          <w:p w14:paraId="1728C55E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6568001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22858AE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5CBC476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CA51357" w14:textId="5DAAFD1D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.7.5</w:t>
            </w:r>
          </w:p>
        </w:tc>
        <w:tc>
          <w:tcPr>
            <w:tcW w:w="3891" w:type="pct"/>
            <w:shd w:val="clear" w:color="auto" w:fill="auto"/>
          </w:tcPr>
          <w:p w14:paraId="13E3DB75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2766CBE1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2DA84F4E" w14:textId="63366744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2CF731A3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22380CF0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5B551B0B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6AFB5640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4728CC9C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33E6427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0B94D9BA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687178D5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6435600E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6EB2DE16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5EFEEC80" w14:textId="22C03681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74C3C3BD" w14:textId="3F24C129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15391051" w14:textId="7A4F339E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086108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933A135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50146B1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E0CB38E" w14:textId="0959FD58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.7.6</w:t>
            </w:r>
          </w:p>
        </w:tc>
        <w:tc>
          <w:tcPr>
            <w:tcW w:w="3891" w:type="pct"/>
            <w:shd w:val="clear" w:color="auto" w:fill="auto"/>
          </w:tcPr>
          <w:p w14:paraId="085126B5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2C46923F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2A653FF9" w14:textId="1164F30B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kBq</w:t>
            </w:r>
          </w:p>
          <w:p w14:paraId="0953F912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586D132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706691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3A5C476A" w14:textId="77777777" w:rsidR="005F5FC5" w:rsidRDefault="005F5FC5" w:rsidP="005F5FC5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012C77FE" w14:textId="77777777" w:rsidR="005F5FC5" w:rsidRDefault="005F5FC5" w:rsidP="005F5FC5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2203ED85" w14:textId="77777777" w:rsidR="005F5FC5" w:rsidRDefault="005F5FC5" w:rsidP="005F5FC5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0BBBBB2C" w14:textId="77777777" w:rsidR="005F5FC5" w:rsidRPr="003778F0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5F045776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3C083A46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2B062DD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63CD88C2" w14:textId="54B0CE35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51CD1153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49C33AA" w14:textId="41F55864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.7.7</w:t>
            </w:r>
          </w:p>
        </w:tc>
        <w:tc>
          <w:tcPr>
            <w:tcW w:w="3891" w:type="pct"/>
            <w:shd w:val="clear" w:color="auto" w:fill="auto"/>
          </w:tcPr>
          <w:p w14:paraId="3776ECE1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966622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86A51B2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7F57A737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31E7A10" w14:textId="26D67897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.7.8</w:t>
            </w:r>
          </w:p>
        </w:tc>
        <w:tc>
          <w:tcPr>
            <w:tcW w:w="3891" w:type="pct"/>
            <w:shd w:val="clear" w:color="auto" w:fill="auto"/>
          </w:tcPr>
          <w:p w14:paraId="033D9AA6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D6275D1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754ED6E0" w14:textId="170A8A6C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6C963B32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5A69D5B0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2937A9C4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57787C19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443DB841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ED2620B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3807FDF6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25A6A886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059BF493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4B02615A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355D8B25" w14:textId="76991BB9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60AFCEED" w14:textId="4FD39DDB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53A234AF" w14:textId="4C9A84EF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273210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0CC0E92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58211D52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0B6E150" w14:textId="180C0960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.7.9</w:t>
            </w:r>
          </w:p>
        </w:tc>
        <w:tc>
          <w:tcPr>
            <w:tcW w:w="3891" w:type="pct"/>
            <w:shd w:val="clear" w:color="auto" w:fill="auto"/>
          </w:tcPr>
          <w:p w14:paraId="62EEAF79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79CEA6FF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07E97003" w14:textId="02852B9C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217AE1CF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023576F4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21974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096EB2DA" w14:textId="77777777" w:rsidR="005F5FC5" w:rsidRPr="003778F0" w:rsidRDefault="005F5FC5" w:rsidP="005F5FC5">
      <w:pPr>
        <w:rPr>
          <w:b/>
          <w:bCs/>
          <w:sz w:val="24"/>
          <w:szCs w:val="24"/>
          <w:u w:val="single"/>
        </w:rPr>
      </w:pPr>
    </w:p>
    <w:p w14:paraId="76D01A6D" w14:textId="77777777" w:rsidR="005F5FC5" w:rsidRPr="00CD4147" w:rsidRDefault="005F5FC5" w:rsidP="005F5FC5">
      <w:pPr>
        <w:ind w:left="1440"/>
        <w:rPr>
          <w:b/>
          <w:bCs/>
          <w:sz w:val="24"/>
          <w:szCs w:val="24"/>
          <w:u w:val="single"/>
        </w:rPr>
      </w:pPr>
    </w:p>
    <w:p w14:paraId="2892C182" w14:textId="77777777" w:rsidR="005F5FC5" w:rsidRDefault="005F5FC5" w:rsidP="005F5FC5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21166016" w14:textId="77777777" w:rsidR="005F5FC5" w:rsidRPr="003778F0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57653CF6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7270E6E2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70566376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D328D58" w14:textId="736D2774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5C3F83E9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1E09AF5" w14:textId="438AE49E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.7.10</w:t>
            </w:r>
          </w:p>
        </w:tc>
        <w:tc>
          <w:tcPr>
            <w:tcW w:w="3891" w:type="pct"/>
            <w:shd w:val="clear" w:color="auto" w:fill="auto"/>
          </w:tcPr>
          <w:p w14:paraId="00A590EF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50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906291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AB5D1D3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43DF1B3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BB47B68" w14:textId="11A0A684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.7.11</w:t>
            </w:r>
          </w:p>
        </w:tc>
        <w:tc>
          <w:tcPr>
            <w:tcW w:w="3891" w:type="pct"/>
            <w:shd w:val="clear" w:color="auto" w:fill="auto"/>
          </w:tcPr>
          <w:p w14:paraId="25EEFEA1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5CAB22A7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2C5D5B67" w14:textId="1676C7F8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14884621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4AF70CF2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02B87928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7A0CB3D1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545B5349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E96F9C0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10F8199D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18FB4DDD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7BE6E91B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64899822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D9E3CC7" w14:textId="6AAA67DB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0A8E4B67" w14:textId="2EE453ED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0FEF6F3C" w14:textId="78310776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483508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F8B08D7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1FA1064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123D13D" w14:textId="16129929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.7.12</w:t>
            </w:r>
          </w:p>
        </w:tc>
        <w:tc>
          <w:tcPr>
            <w:tcW w:w="3891" w:type="pct"/>
            <w:shd w:val="clear" w:color="auto" w:fill="auto"/>
          </w:tcPr>
          <w:p w14:paraId="361EFD35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5DE4B13F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2970934F" w14:textId="1B3B56A1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5ECFF3DF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6ACB985D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638916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F7A60DA" w14:textId="77777777" w:rsidR="005F5FC5" w:rsidRPr="003778F0" w:rsidRDefault="005F5FC5" w:rsidP="005F5FC5">
      <w:pPr>
        <w:rPr>
          <w:b/>
          <w:bCs/>
          <w:sz w:val="24"/>
          <w:szCs w:val="24"/>
          <w:u w:val="single"/>
        </w:rPr>
      </w:pPr>
    </w:p>
    <w:p w14:paraId="14E27898" w14:textId="77777777" w:rsidR="005F5FC5" w:rsidRDefault="005F5FC5" w:rsidP="005F5FC5">
      <w:pPr>
        <w:spacing w:line="276" w:lineRule="auto"/>
      </w:pPr>
      <w:r>
        <w:br w:type="page"/>
      </w:r>
    </w:p>
    <w:p w14:paraId="4F391A30" w14:textId="0F4ED11B" w:rsidR="005F5FC5" w:rsidRPr="00894275" w:rsidRDefault="005F5FC5" w:rsidP="005F5FC5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4" w:name="_Toc204079380"/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Mesure du détecteur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n°4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à 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100</w:t>
      </w:r>
      <w:r w:rsidRPr="0086775D"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 xml:space="preserve"> c</w:t>
      </w: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m</w:t>
      </w:r>
      <w:bookmarkEnd w:id="14"/>
    </w:p>
    <w:p w14:paraId="5CAE7B67" w14:textId="77777777" w:rsidR="005F5FC5" w:rsidRDefault="005F5FC5" w:rsidP="005F5FC5">
      <w:pPr>
        <w:pStyle w:val="bttabellefliess"/>
        <w:ind w:left="4678"/>
        <w:rPr>
          <w:b/>
          <w:bCs/>
          <w:sz w:val="24"/>
          <w:lang w:val="fr-FR"/>
        </w:rPr>
      </w:pPr>
    </w:p>
    <w:p w14:paraId="2CC101B3" w14:textId="77777777" w:rsidR="005F5FC5" w:rsidRPr="00894275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Cs</w:t>
      </w:r>
      <w:r w:rsidRPr="0086775D">
        <w:rPr>
          <w:b/>
          <w:bCs/>
          <w:sz w:val="24"/>
          <w:szCs w:val="24"/>
          <w:u w:val="single"/>
          <w:vertAlign w:val="superscript"/>
        </w:rPr>
        <w:t>137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6A2B8B12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036AFD5B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3A8650EB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4DDB1E70" w14:textId="7292D2B1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2F89B09C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3833052" w14:textId="5C18B468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.8.1</w:t>
            </w:r>
          </w:p>
        </w:tc>
        <w:tc>
          <w:tcPr>
            <w:tcW w:w="3891" w:type="pct"/>
            <w:shd w:val="clear" w:color="auto" w:fill="auto"/>
          </w:tcPr>
          <w:p w14:paraId="7AE17A26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469324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7180522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06CB5B10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049208B" w14:textId="09D9B749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.8.2</w:t>
            </w:r>
          </w:p>
        </w:tc>
        <w:tc>
          <w:tcPr>
            <w:tcW w:w="3891" w:type="pct"/>
            <w:shd w:val="clear" w:color="auto" w:fill="auto"/>
          </w:tcPr>
          <w:p w14:paraId="20726677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5FD1A145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0824BD32" w14:textId="518E5999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047AD493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7739C1B9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7DC9CA7E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416A4061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434A5C7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2C88349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31613FA4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7AD35249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1808C750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23D3073B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71C91AA1" w14:textId="4BADA3BC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4B0F752B" w14:textId="4B8042C1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2B0ED501" w14:textId="642098C4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058076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30E4DCB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5848E884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2712118" w14:textId="7518590A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.8.3</w:t>
            </w:r>
          </w:p>
        </w:tc>
        <w:tc>
          <w:tcPr>
            <w:tcW w:w="3891" w:type="pct"/>
            <w:shd w:val="clear" w:color="auto" w:fill="auto"/>
          </w:tcPr>
          <w:p w14:paraId="090F7CF9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323A1B79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7A3CC194" w14:textId="027C3114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kBq</w:t>
            </w:r>
          </w:p>
          <w:p w14:paraId="07DB35B1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7FA78291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768306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000CE2E7" w14:textId="77777777" w:rsidR="005F5FC5" w:rsidRPr="00894275" w:rsidRDefault="005F5FC5" w:rsidP="005F5FC5">
      <w:pPr>
        <w:pStyle w:val="bttabellefliess"/>
        <w:ind w:left="4678"/>
        <w:rPr>
          <w:b/>
          <w:bCs/>
          <w:sz w:val="24"/>
          <w:lang w:val="fr-FR"/>
        </w:rPr>
      </w:pPr>
    </w:p>
    <w:p w14:paraId="09696E52" w14:textId="77777777" w:rsidR="005F5FC5" w:rsidRDefault="005F5FC5" w:rsidP="005F5FC5">
      <w:pPr>
        <w:rPr>
          <w:b/>
          <w:bCs/>
          <w:sz w:val="24"/>
          <w:szCs w:val="24"/>
          <w:u w:val="single"/>
        </w:rPr>
      </w:pPr>
    </w:p>
    <w:p w14:paraId="2CB9EE53" w14:textId="77777777" w:rsidR="005F5FC5" w:rsidRDefault="005F5FC5" w:rsidP="005F5FC5">
      <w:pPr>
        <w:rPr>
          <w:b/>
          <w:bCs/>
          <w:sz w:val="24"/>
          <w:szCs w:val="24"/>
          <w:u w:val="single"/>
        </w:rPr>
      </w:pPr>
    </w:p>
    <w:p w14:paraId="73F89F90" w14:textId="77777777" w:rsidR="005F5FC5" w:rsidRDefault="005F5FC5" w:rsidP="005F5FC5">
      <w:pPr>
        <w:rPr>
          <w:b/>
          <w:bCs/>
          <w:sz w:val="24"/>
          <w:szCs w:val="24"/>
          <w:u w:val="single"/>
        </w:rPr>
      </w:pPr>
    </w:p>
    <w:p w14:paraId="240E54E5" w14:textId="77777777" w:rsidR="005F5FC5" w:rsidRDefault="005F5FC5" w:rsidP="005F5FC5">
      <w:pPr>
        <w:rPr>
          <w:b/>
          <w:bCs/>
          <w:sz w:val="24"/>
          <w:szCs w:val="24"/>
          <w:u w:val="single"/>
        </w:rPr>
      </w:pPr>
    </w:p>
    <w:p w14:paraId="54DB9927" w14:textId="77777777" w:rsidR="005F5FC5" w:rsidRDefault="005F5FC5" w:rsidP="005F5FC5">
      <w:pPr>
        <w:rPr>
          <w:b/>
          <w:bCs/>
          <w:sz w:val="24"/>
          <w:szCs w:val="24"/>
          <w:u w:val="single"/>
        </w:rPr>
      </w:pPr>
    </w:p>
    <w:p w14:paraId="078F3D58" w14:textId="77777777" w:rsidR="005F5FC5" w:rsidRPr="00894275" w:rsidRDefault="005F5FC5" w:rsidP="005F5FC5">
      <w:pPr>
        <w:rPr>
          <w:b/>
          <w:bCs/>
          <w:sz w:val="24"/>
          <w:szCs w:val="24"/>
          <w:u w:val="single"/>
        </w:rPr>
      </w:pPr>
    </w:p>
    <w:p w14:paraId="1D311A15" w14:textId="77777777" w:rsidR="005F5FC5" w:rsidRPr="0086775D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Co</w:t>
      </w:r>
      <w:r w:rsidRPr="0086775D">
        <w:rPr>
          <w:b/>
          <w:bCs/>
          <w:sz w:val="24"/>
          <w:szCs w:val="24"/>
          <w:u w:val="single"/>
          <w:vertAlign w:val="superscript"/>
        </w:rPr>
        <w:t>60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5EFD52CB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7FC26B8C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60A4C47B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C128ECF" w14:textId="66911C23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68776A3B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75E2D68" w14:textId="2E9AA4DA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.8.4</w:t>
            </w:r>
          </w:p>
        </w:tc>
        <w:tc>
          <w:tcPr>
            <w:tcW w:w="3891" w:type="pct"/>
            <w:shd w:val="clear" w:color="auto" w:fill="auto"/>
          </w:tcPr>
          <w:p w14:paraId="3300CBB2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67682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0932822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1B533C9E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8333705" w14:textId="5ADCDF8D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.8.5</w:t>
            </w:r>
          </w:p>
        </w:tc>
        <w:tc>
          <w:tcPr>
            <w:tcW w:w="3891" w:type="pct"/>
            <w:shd w:val="clear" w:color="auto" w:fill="auto"/>
          </w:tcPr>
          <w:p w14:paraId="6FD28FA2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7BDD2B5D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 µSv/h</w:t>
            </w:r>
          </w:p>
          <w:p w14:paraId="6ED5962E" w14:textId="4C6D206F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12EF453F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00402FF9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397D0BC5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0D3953C5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6B4F6E34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61439F39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7A4041EB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0E2DCA03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0DAB8F76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09AB6874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FD2E1AA" w14:textId="56EEFF08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28280117" w14:textId="7E2533D1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21BE8A07" w14:textId="1CBDBE1D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1595439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5C1EAA3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64265C5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3494539" w14:textId="4E8E9141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.8.6</w:t>
            </w:r>
          </w:p>
        </w:tc>
        <w:tc>
          <w:tcPr>
            <w:tcW w:w="3891" w:type="pct"/>
            <w:shd w:val="clear" w:color="auto" w:fill="auto"/>
          </w:tcPr>
          <w:p w14:paraId="0CF19505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2AEE9737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1E2BEDE0" w14:textId="5D4F6086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 kBq</w:t>
            </w:r>
          </w:p>
          <w:p w14:paraId="16517C80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4F21F0F9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775705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2EB083CA" w14:textId="77777777" w:rsidR="005F5FC5" w:rsidRPr="00EE7E07" w:rsidRDefault="005F5FC5" w:rsidP="005F5FC5">
      <w:pPr>
        <w:ind w:left="1440"/>
        <w:rPr>
          <w:b/>
          <w:bCs/>
          <w:sz w:val="24"/>
          <w:szCs w:val="24"/>
          <w:u w:val="single"/>
        </w:rPr>
      </w:pPr>
    </w:p>
    <w:p w14:paraId="44BCB998" w14:textId="77777777" w:rsidR="005F5FC5" w:rsidRDefault="005F5FC5" w:rsidP="005F5FC5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1728D490" w14:textId="77777777" w:rsidR="005F5FC5" w:rsidRDefault="005F5FC5" w:rsidP="005F5FC5">
      <w:pPr>
        <w:pStyle w:val="Paragraphedeliste"/>
        <w:ind w:left="1800"/>
        <w:rPr>
          <w:b/>
          <w:bCs/>
          <w:sz w:val="24"/>
          <w:szCs w:val="24"/>
          <w:u w:val="single"/>
        </w:rPr>
      </w:pPr>
    </w:p>
    <w:p w14:paraId="146F51B6" w14:textId="77777777" w:rsidR="005F5FC5" w:rsidRPr="00894275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Am</w:t>
      </w:r>
      <w:r w:rsidRPr="0086775D">
        <w:rPr>
          <w:b/>
          <w:bCs/>
          <w:sz w:val="24"/>
          <w:szCs w:val="24"/>
          <w:u w:val="single"/>
          <w:vertAlign w:val="superscript"/>
        </w:rPr>
        <w:t>241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7091EAC3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0D9E6BD7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19BDDD7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239A4691" w14:textId="4C269E53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72273261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8E81C9F" w14:textId="0D704BE6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.8.7</w:t>
            </w:r>
          </w:p>
        </w:tc>
        <w:tc>
          <w:tcPr>
            <w:tcW w:w="3891" w:type="pct"/>
            <w:shd w:val="clear" w:color="auto" w:fill="auto"/>
          </w:tcPr>
          <w:p w14:paraId="6B9EDB3F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146821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84DF7C6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0E8E2F3D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4C4B011" w14:textId="657B624F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.8.8</w:t>
            </w:r>
          </w:p>
        </w:tc>
        <w:tc>
          <w:tcPr>
            <w:tcW w:w="3891" w:type="pct"/>
            <w:shd w:val="clear" w:color="auto" w:fill="auto"/>
          </w:tcPr>
          <w:p w14:paraId="68A36DB1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60B40042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747ABF76" w14:textId="1EDAB9A0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241009C1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1652FC92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08B01D26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675ADF71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43AEB70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366E50F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1D6E1ADC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24093C6C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115FAE30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1EAA2EB2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01CE328B" w14:textId="64A21C95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5E75A3BC" w14:textId="47617C55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621747B4" w14:textId="47E53D7B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207868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2269E28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270F7966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FB6EE4E" w14:textId="02FFE474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.8.9</w:t>
            </w:r>
          </w:p>
        </w:tc>
        <w:tc>
          <w:tcPr>
            <w:tcW w:w="3891" w:type="pct"/>
            <w:shd w:val="clear" w:color="auto" w:fill="auto"/>
          </w:tcPr>
          <w:p w14:paraId="27E11A8D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01C46293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66066297" w14:textId="4CE1DF50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 kBq</w:t>
            </w:r>
          </w:p>
          <w:p w14:paraId="1E0115C0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2AAC1788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53995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7B1125A" w14:textId="77777777" w:rsidR="005F5FC5" w:rsidRDefault="005F5FC5" w:rsidP="005F5FC5">
      <w:pPr>
        <w:rPr>
          <w:b/>
          <w:bCs/>
          <w:sz w:val="24"/>
          <w:szCs w:val="24"/>
          <w:u w:val="single"/>
        </w:rPr>
      </w:pPr>
    </w:p>
    <w:p w14:paraId="7F19C76E" w14:textId="77777777" w:rsidR="005F5FC5" w:rsidRDefault="005F5FC5" w:rsidP="005F5FC5">
      <w:pPr>
        <w:spacing w:line="276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1B04C4C5" w14:textId="77777777" w:rsidR="005F5FC5" w:rsidRPr="00894275" w:rsidRDefault="005F5FC5" w:rsidP="005F5FC5">
      <w:pPr>
        <w:rPr>
          <w:b/>
          <w:bCs/>
          <w:sz w:val="24"/>
          <w:szCs w:val="24"/>
          <w:u w:val="single"/>
        </w:rPr>
      </w:pPr>
    </w:p>
    <w:p w14:paraId="20FD6C25" w14:textId="77777777" w:rsidR="005F5FC5" w:rsidRPr="0086775D" w:rsidRDefault="005F5FC5" w:rsidP="005F5FC5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  <w:u w:val="single"/>
        </w:rPr>
      </w:pPr>
      <w:r w:rsidRPr="0086775D">
        <w:rPr>
          <w:b/>
          <w:bCs/>
          <w:sz w:val="24"/>
          <w:szCs w:val="24"/>
          <w:u w:val="single"/>
        </w:rPr>
        <w:t>Source Ba</w:t>
      </w:r>
      <w:r w:rsidRPr="0086775D">
        <w:rPr>
          <w:b/>
          <w:bCs/>
          <w:sz w:val="24"/>
          <w:szCs w:val="24"/>
          <w:u w:val="single"/>
          <w:vertAlign w:val="superscript"/>
        </w:rPr>
        <w:t>133</w:t>
      </w: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5F5FC5" w:rsidRPr="005D451D" w14:paraId="656FA940" w14:textId="77777777" w:rsidTr="00471FD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352A9239" w14:textId="77777777" w:rsidR="005F5FC5" w:rsidRPr="002F3156" w:rsidRDefault="005F5FC5" w:rsidP="00471FD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3D3852D3" w14:textId="77777777" w:rsidR="005F5FC5" w:rsidRPr="002F3156" w:rsidRDefault="005F5FC5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4CE3262" w14:textId="25F4090A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5F5FC5" w:rsidRPr="005D451D" w14:paraId="1AE5DAC5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7BCD951" w14:textId="65751AD2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bCs/>
                <w:sz w:val="22"/>
                <w:szCs w:val="22"/>
              </w:rPr>
              <w:t>.8.10</w:t>
            </w:r>
          </w:p>
        </w:tc>
        <w:tc>
          <w:tcPr>
            <w:tcW w:w="3891" w:type="pct"/>
            <w:shd w:val="clear" w:color="auto" w:fill="auto"/>
          </w:tcPr>
          <w:p w14:paraId="72E99C77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Positionner la source de référence sur le support trépied et ajuster la hauteur </w:t>
            </w:r>
            <w:proofErr w:type="gramStart"/>
            <w:r w:rsidRPr="002F3156">
              <w:rPr>
                <w:sz w:val="22"/>
                <w:szCs w:val="22"/>
                <w:lang w:val="fr-FR"/>
              </w:rPr>
              <w:t>de manière à ce</w:t>
            </w:r>
            <w:proofErr w:type="gramEnd"/>
            <w:r w:rsidRPr="002F3156">
              <w:rPr>
                <w:sz w:val="22"/>
                <w:szCs w:val="22"/>
                <w:lang w:val="fr-FR"/>
              </w:rPr>
              <w:t xml:space="preserve"> que la source soit à </w:t>
            </w:r>
            <w:r>
              <w:rPr>
                <w:sz w:val="22"/>
                <w:szCs w:val="22"/>
                <w:lang w:val="fr-FR"/>
              </w:rPr>
              <w:t>100</w:t>
            </w:r>
            <w:r w:rsidRPr="002F3156">
              <w:rPr>
                <w:sz w:val="22"/>
                <w:szCs w:val="22"/>
                <w:lang w:val="fr-FR"/>
              </w:rPr>
              <w:t xml:space="preserve"> cm à la verticale de la pastille de repérage.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313021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724693C" w14:textId="77777777" w:rsidR="005F5FC5" w:rsidRPr="002F3156" w:rsidRDefault="005F5FC5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4FFDC130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F068557" w14:textId="13246FFD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.8.11</w:t>
            </w:r>
          </w:p>
        </w:tc>
        <w:tc>
          <w:tcPr>
            <w:tcW w:w="3891" w:type="pct"/>
            <w:shd w:val="clear" w:color="auto" w:fill="auto"/>
          </w:tcPr>
          <w:p w14:paraId="38364946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Attendre quelques secondes et noter la valeur affichée à l’écran :</w:t>
            </w:r>
          </w:p>
          <w:p w14:paraId="15A5E736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de la source :           µSv/h</w:t>
            </w:r>
          </w:p>
          <w:p w14:paraId="18A3C1DC" w14:textId="43020BE4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mesuré au contact du détecteur 4 :      µSv/h</w:t>
            </w:r>
          </w:p>
          <w:p w14:paraId="5D50D416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1 :            Cp/s</w:t>
            </w:r>
          </w:p>
          <w:p w14:paraId="00E52E8E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2 :            Cp/s</w:t>
            </w:r>
          </w:p>
          <w:p w14:paraId="7337B9E7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>
              <w:rPr>
                <w:sz w:val="22"/>
                <w:szCs w:val="22"/>
                <w:lang w:val="fr-FR"/>
              </w:rPr>
              <w:t>Bdf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 détecteur 3 :            Cp/s</w:t>
            </w:r>
          </w:p>
          <w:p w14:paraId="3BE3B53A" w14:textId="77777777" w:rsidR="005F5FC5" w:rsidRPr="00420F9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Valeur moyenne mesurée </w:t>
            </w:r>
            <w:proofErr w:type="spellStart"/>
            <w:r w:rsidRPr="00420F9D">
              <w:rPr>
                <w:b/>
                <w:bCs/>
                <w:sz w:val="22"/>
                <w:szCs w:val="22"/>
                <w:lang w:val="fr-FR"/>
              </w:rPr>
              <w:t>Bdf</w:t>
            </w:r>
            <w:proofErr w:type="spellEnd"/>
            <w:r w:rsidRPr="00420F9D">
              <w:rPr>
                <w:b/>
                <w:bCs/>
                <w:sz w:val="22"/>
                <w:szCs w:val="22"/>
                <w:lang w:val="fr-FR"/>
              </w:rPr>
              <w:t xml:space="preserve"> détecteur 4 :            Cp/s</w:t>
            </w:r>
          </w:p>
          <w:p w14:paraId="29AC3D13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FAFD4EC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1 :              Cp/s</w:t>
            </w:r>
          </w:p>
          <w:p w14:paraId="27884577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2 :              Cp/s</w:t>
            </w:r>
          </w:p>
          <w:p w14:paraId="31DDB701" w14:textId="77777777" w:rsidR="005F5FC5" w:rsidRPr="00420F9D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20F9D">
              <w:rPr>
                <w:sz w:val="22"/>
                <w:szCs w:val="22"/>
                <w:lang w:val="fr-FR"/>
              </w:rPr>
              <w:t>Valeur moyenne mesurée par le Détecteur 3 :              Cp/s</w:t>
            </w:r>
          </w:p>
          <w:p w14:paraId="21C273DD" w14:textId="77777777" w:rsidR="005F5FC5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Valeur moyenne mesurée par le Détecteur </w:t>
            </w:r>
            <w:r>
              <w:rPr>
                <w:b/>
                <w:bCs/>
                <w:sz w:val="22"/>
                <w:szCs w:val="22"/>
                <w:lang w:val="fr-FR"/>
              </w:rPr>
              <w:t>4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 xml:space="preserve"> :  </w:t>
            </w:r>
            <w:r>
              <w:rPr>
                <w:b/>
                <w:bCs/>
                <w:sz w:val="22"/>
                <w:szCs w:val="22"/>
                <w:lang w:val="fr-FR"/>
              </w:rPr>
              <w:t xml:space="preserve">            </w:t>
            </w:r>
            <w:r w:rsidRPr="00346D6D">
              <w:rPr>
                <w:b/>
                <w:bCs/>
                <w:sz w:val="22"/>
                <w:szCs w:val="22"/>
                <w:lang w:val="fr-FR"/>
              </w:rPr>
              <w:t>Cp/s</w:t>
            </w:r>
          </w:p>
          <w:p w14:paraId="3BE3983D" w14:textId="77777777" w:rsidR="005F5FC5" w:rsidRPr="00346D6D" w:rsidRDefault="005F5FC5" w:rsidP="00471FD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</w:p>
          <w:p w14:paraId="2554236B" w14:textId="4EF1C1D2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et la source : </w:t>
            </w:r>
          </w:p>
          <w:p w14:paraId="27DF8FBF" w14:textId="58DAFC2B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2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  <w:p w14:paraId="469A5DFD" w14:textId="42E5540A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Distance entre le détecteur </w:t>
            </w:r>
            <w:r w:rsidR="00420F9D">
              <w:rPr>
                <w:sz w:val="22"/>
                <w:szCs w:val="22"/>
                <w:lang w:val="fr-FR"/>
              </w:rPr>
              <w:t>3</w:t>
            </w:r>
            <w:r>
              <w:rPr>
                <w:sz w:val="22"/>
                <w:szCs w:val="22"/>
                <w:lang w:val="fr-FR"/>
              </w:rPr>
              <w:t xml:space="preserve"> et la source :</w:t>
            </w:r>
          </w:p>
        </w:tc>
        <w:sdt>
          <w:sdtPr>
            <w:rPr>
              <w:rFonts w:cstheme="minorHAnsi"/>
              <w:sz w:val="22"/>
              <w:szCs w:val="22"/>
            </w:rPr>
            <w:id w:val="559682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B149751" w14:textId="38F2B4CE" w:rsidR="005F5FC5" w:rsidRPr="002F3156" w:rsidRDefault="000E195C" w:rsidP="00471FD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5F5FC5" w:rsidRPr="005D451D" w14:paraId="76A3DABD" w14:textId="77777777" w:rsidTr="00471FD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4E92235" w14:textId="3DAB7F87" w:rsidR="005F5FC5" w:rsidRPr="002F3156" w:rsidRDefault="000E195C" w:rsidP="00471FD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5</w:t>
            </w:r>
            <w:r w:rsidR="005F5FC5">
              <w:rPr>
                <w:rFonts w:cstheme="minorHAnsi"/>
                <w:b/>
                <w:sz w:val="22"/>
                <w:szCs w:val="22"/>
              </w:rPr>
              <w:t>.8.12</w:t>
            </w:r>
          </w:p>
        </w:tc>
        <w:tc>
          <w:tcPr>
            <w:tcW w:w="3891" w:type="pct"/>
            <w:shd w:val="clear" w:color="auto" w:fill="auto"/>
          </w:tcPr>
          <w:p w14:paraId="0ED227F2" w14:textId="77777777" w:rsidR="005F5FC5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5C3C5C">
              <w:rPr>
                <w:sz w:val="22"/>
                <w:szCs w:val="22"/>
                <w:lang w:val="fr-FR"/>
              </w:rPr>
              <w:t>Déterminer le rendement et l’AMD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</w:p>
          <w:p w14:paraId="2F53167A" w14:textId="77777777" w:rsidR="005F5FC5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Rendement :        %</w:t>
            </w:r>
          </w:p>
          <w:p w14:paraId="21921C91" w14:textId="61EEBEDD" w:rsidR="005F5FC5" w:rsidRPr="002F3156" w:rsidRDefault="005F5FC5" w:rsidP="00471FD2">
            <w:pPr>
              <w:pStyle w:val="bttabellefliess"/>
              <w:numPr>
                <w:ilvl w:val="0"/>
                <w:numId w:val="5"/>
              </w:num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AMD :       </w:t>
            </w:r>
            <w:r w:rsidR="00BA3663">
              <w:rPr>
                <w:sz w:val="22"/>
                <w:szCs w:val="22"/>
                <w:lang w:val="fr-FR"/>
              </w:rPr>
              <w:t xml:space="preserve">   </w:t>
            </w:r>
            <w:r>
              <w:rPr>
                <w:sz w:val="22"/>
                <w:szCs w:val="22"/>
                <w:lang w:val="fr-FR"/>
              </w:rPr>
              <w:t xml:space="preserve">          kBq</w:t>
            </w:r>
          </w:p>
          <w:p w14:paraId="7D5E9CC5" w14:textId="77777777" w:rsidR="005F5FC5" w:rsidRPr="002F3156" w:rsidRDefault="005F5FC5" w:rsidP="00471FD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</w:tc>
        <w:tc>
          <w:tcPr>
            <w:tcW w:w="556" w:type="pct"/>
          </w:tcPr>
          <w:p w14:paraId="31B13751" w14:textId="77777777" w:rsidR="005F5FC5" w:rsidRPr="002F3156" w:rsidRDefault="00EE4003" w:rsidP="00471FD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24615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5FC5" w:rsidRPr="002F3156">
                  <w:rPr>
                    <w:rFonts w:ascii="Segoe UI Symbol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070B8D55" w14:textId="77777777" w:rsidR="005F5FC5" w:rsidRDefault="005F5FC5" w:rsidP="005F5FC5"/>
    <w:p w14:paraId="430A357D" w14:textId="258ACE62" w:rsidR="00236DE1" w:rsidRDefault="00E83B8C">
      <w:pPr>
        <w:spacing w:line="276" w:lineRule="auto"/>
      </w:pPr>
      <w:r>
        <w:br w:type="page"/>
      </w:r>
    </w:p>
    <w:p w14:paraId="35F7CA6B" w14:textId="77777777" w:rsidR="00236DE1" w:rsidRDefault="00236DE1" w:rsidP="00236DE1"/>
    <w:p w14:paraId="508D0DA9" w14:textId="39676678" w:rsidR="00236DE1" w:rsidRDefault="00236DE1" w:rsidP="00ED38BD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15" w:name="_Toc204079381"/>
      <w:r>
        <w:rPr>
          <w:b/>
          <w:bCs/>
          <w:color w:val="FFFFFF" w:themeColor="background1"/>
          <w:sz w:val="28"/>
          <w:szCs w:val="28"/>
        </w:rPr>
        <w:t>VERIFICATION DU DECLENCHEMENT DES ALARMES RADIOLOGIQUES</w:t>
      </w:r>
      <w:bookmarkEnd w:id="15"/>
    </w:p>
    <w:p w14:paraId="5D1723D1" w14:textId="77777777" w:rsidR="00236DE1" w:rsidRPr="0086775D" w:rsidRDefault="00236DE1" w:rsidP="00236DE1"/>
    <w:p w14:paraId="09388459" w14:textId="152494A1" w:rsidR="00236DE1" w:rsidRPr="0086775D" w:rsidRDefault="00236DE1" w:rsidP="00ED38BD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6" w:name="_Toc204079382"/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Détecteur 1</w:t>
      </w:r>
      <w:bookmarkEnd w:id="16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236DE1" w:rsidRPr="005D451D" w14:paraId="4087E5E5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114BE4AA" w14:textId="77777777" w:rsidR="00236DE1" w:rsidRPr="002F3156" w:rsidRDefault="00236DE1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7900B93" w14:textId="77777777" w:rsidR="00236DE1" w:rsidRPr="002F3156" w:rsidRDefault="00236DE1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5C18DA9F" w14:textId="295BC0BE" w:rsidR="00236DE1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236DE1" w:rsidRPr="005D451D" w14:paraId="172688C8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23EE07A" w14:textId="4F3F68EE" w:rsidR="00236DE1" w:rsidRDefault="000B5FAD" w:rsidP="00236DE1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.1.1</w:t>
            </w:r>
          </w:p>
        </w:tc>
        <w:tc>
          <w:tcPr>
            <w:tcW w:w="3891" w:type="pct"/>
            <w:shd w:val="clear" w:color="auto" w:fill="auto"/>
          </w:tcPr>
          <w:p w14:paraId="0136713B" w14:textId="40CA9C0B" w:rsidR="00236DE1" w:rsidRPr="00236DE1" w:rsidRDefault="00236DE1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Attendre quelques secondes l’intégration du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17601011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0A28DCC" w14:textId="4D1303F9" w:rsidR="00236DE1" w:rsidRPr="002F3156" w:rsidRDefault="003F36DD" w:rsidP="00236DE1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236DE1" w:rsidRPr="005D451D" w14:paraId="7125F266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C5A0C14" w14:textId="4F769C6E" w:rsidR="00236DE1" w:rsidRDefault="000B5FAD" w:rsidP="00236DE1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.1.2</w:t>
            </w:r>
          </w:p>
        </w:tc>
        <w:tc>
          <w:tcPr>
            <w:tcW w:w="3891" w:type="pct"/>
            <w:shd w:val="clear" w:color="auto" w:fill="auto"/>
          </w:tcPr>
          <w:p w14:paraId="17392D43" w14:textId="77777777" w:rsidR="00236DE1" w:rsidRDefault="00236DE1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1 (seuil suiveur).</w:t>
            </w:r>
          </w:p>
          <w:p w14:paraId="07992ACD" w14:textId="77777777" w:rsidR="003F36DD" w:rsidRDefault="003F36DD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8142999" w14:textId="77777777" w:rsidR="003F36DD" w:rsidRDefault="003F36DD" w:rsidP="00236DE1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>Alarme niveau 1 OK</w:t>
            </w:r>
          </w:p>
          <w:p w14:paraId="2B03510A" w14:textId="2E6DAC3B" w:rsidR="003F36DD" w:rsidRPr="003F36DD" w:rsidRDefault="003F36DD" w:rsidP="00236DE1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>
              <w:rPr>
                <w:color w:val="FF0000"/>
                <w:sz w:val="22"/>
                <w:szCs w:val="22"/>
                <w:lang w:val="fr-FR"/>
              </w:rPr>
              <w:t>Acquittement impossible pendant la mesure comme demandé</w:t>
            </w:r>
          </w:p>
          <w:p w14:paraId="00B29EC8" w14:textId="4F05E07C" w:rsidR="003F36DD" w:rsidRPr="003F36DD" w:rsidRDefault="003F36DD" w:rsidP="00236DE1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>Acquittement impossible via le bouton sur le côté NOK</w:t>
            </w:r>
          </w:p>
          <w:p w14:paraId="658E2BED" w14:textId="31B256DE" w:rsidR="003F36DD" w:rsidRPr="00236DE1" w:rsidRDefault="003F36DD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Acquittement via le logo radioactif possible mais en 2 étapes : 1 cliquer su le logo et 2 cliquer </w:t>
            </w:r>
            <w:proofErr w:type="spellStart"/>
            <w:r w:rsidRPr="003F36DD">
              <w:rPr>
                <w:color w:val="FF0000"/>
                <w:sz w:val="22"/>
                <w:szCs w:val="22"/>
                <w:lang w:val="fr-FR"/>
              </w:rPr>
              <w:t>oK</w:t>
            </w:r>
            <w:proofErr w:type="spellEnd"/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 pour acquitter </w:t>
            </w:r>
          </w:p>
        </w:tc>
        <w:sdt>
          <w:sdtPr>
            <w:rPr>
              <w:rFonts w:cstheme="minorHAnsi"/>
              <w:sz w:val="22"/>
              <w:szCs w:val="22"/>
            </w:rPr>
            <w:id w:val="16783019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A37FE5D" w14:textId="19775BDD" w:rsidR="00236DE1" w:rsidRPr="002F3156" w:rsidRDefault="003F36DD" w:rsidP="00236DE1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36DE1" w:rsidRPr="005D451D" w14:paraId="7BA85669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7D1313C" w14:textId="2887499A" w:rsidR="00236DE1" w:rsidRDefault="000B5FAD" w:rsidP="00236DE1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.1.3</w:t>
            </w:r>
          </w:p>
        </w:tc>
        <w:tc>
          <w:tcPr>
            <w:tcW w:w="3891" w:type="pct"/>
            <w:shd w:val="clear" w:color="auto" w:fill="auto"/>
          </w:tcPr>
          <w:p w14:paraId="208EDBCA" w14:textId="77777777" w:rsidR="00236DE1" w:rsidRDefault="00236DE1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1 ».</w:t>
            </w:r>
          </w:p>
          <w:p w14:paraId="0F5AA025" w14:textId="475EB580" w:rsidR="003F36DD" w:rsidRPr="00236DE1" w:rsidRDefault="003F36DD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proofErr w:type="gramStart"/>
            <w:r w:rsidRPr="003F36DD">
              <w:rPr>
                <w:color w:val="FF0000"/>
                <w:sz w:val="22"/>
                <w:szCs w:val="22"/>
                <w:lang w:val="fr-FR"/>
              </w:rPr>
              <w:t>ok</w:t>
            </w:r>
            <w:proofErr w:type="gramEnd"/>
          </w:p>
        </w:tc>
        <w:tc>
          <w:tcPr>
            <w:tcW w:w="556" w:type="pct"/>
          </w:tcPr>
          <w:p w14:paraId="22BE5AA6" w14:textId="356B917B" w:rsidR="00236DE1" w:rsidRPr="002F3156" w:rsidRDefault="00EE4003" w:rsidP="00236DE1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17343594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236DE1" w:rsidRPr="005D451D" w14:paraId="573F7C6B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88B5DC1" w14:textId="76AE78C0" w:rsidR="00236DE1" w:rsidRPr="002F3156" w:rsidRDefault="000B5FAD" w:rsidP="00236DE1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.1.4</w:t>
            </w:r>
          </w:p>
        </w:tc>
        <w:tc>
          <w:tcPr>
            <w:tcW w:w="3891" w:type="pct"/>
            <w:shd w:val="clear" w:color="auto" w:fill="auto"/>
          </w:tcPr>
          <w:p w14:paraId="55988D9A" w14:textId="7B1BC794" w:rsidR="00236DE1" w:rsidRPr="00236DE1" w:rsidRDefault="00236DE1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Eloigner la source de manière à mesurer le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6665475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87D3AA4" w14:textId="388F53D5" w:rsidR="00236DE1" w:rsidRPr="002F3156" w:rsidRDefault="003F36DD" w:rsidP="00236DE1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236DE1" w:rsidRPr="005D451D" w14:paraId="03E66385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99502B7" w14:textId="2E9B3492" w:rsidR="00236DE1" w:rsidRPr="002F3156" w:rsidRDefault="000B5FAD" w:rsidP="00236DE1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sz w:val="22"/>
                <w:szCs w:val="22"/>
              </w:rPr>
              <w:t>.1.5</w:t>
            </w:r>
          </w:p>
        </w:tc>
        <w:tc>
          <w:tcPr>
            <w:tcW w:w="3891" w:type="pct"/>
            <w:shd w:val="clear" w:color="auto" w:fill="auto"/>
          </w:tcPr>
          <w:p w14:paraId="4703DF64" w14:textId="77777777" w:rsidR="00236DE1" w:rsidRDefault="00236DE1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2 (seuil fixe).</w:t>
            </w:r>
          </w:p>
          <w:p w14:paraId="138DAC3D" w14:textId="191ABCC7" w:rsidR="003F36DD" w:rsidRDefault="003F36DD" w:rsidP="003F36DD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Alarme niveau </w:t>
            </w:r>
            <w:r>
              <w:rPr>
                <w:color w:val="FF0000"/>
                <w:sz w:val="22"/>
                <w:szCs w:val="22"/>
                <w:lang w:val="fr-FR"/>
              </w:rPr>
              <w:t>2</w:t>
            </w:r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 OK</w:t>
            </w:r>
          </w:p>
          <w:p w14:paraId="78167049" w14:textId="77777777" w:rsidR="003F36DD" w:rsidRPr="003F36DD" w:rsidRDefault="003F36DD" w:rsidP="003F36DD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Acquittement impossible pendant </w:t>
            </w:r>
            <w:commentRangeStart w:id="17"/>
            <w:r w:rsidRPr="003F36DD">
              <w:rPr>
                <w:color w:val="FF0000"/>
                <w:sz w:val="22"/>
                <w:szCs w:val="22"/>
                <w:lang w:val="fr-FR"/>
              </w:rPr>
              <w:t>la</w:t>
            </w:r>
            <w:commentRangeEnd w:id="17"/>
            <w:r w:rsidRPr="003F36DD">
              <w:rPr>
                <w:rStyle w:val="Marquedecommentaire"/>
                <w:rFonts w:asciiTheme="minorHAnsi" w:eastAsiaTheme="minorHAnsi" w:hAnsiTheme="minorHAnsi" w:cstheme="minorBidi"/>
                <w:color w:val="FF0000"/>
                <w:kern w:val="2"/>
                <w:lang w:val="fr-FR" w:eastAsia="en-US" w:bidi="ar-SA"/>
                <w14:ligatures w14:val="standardContextual"/>
              </w:rPr>
              <w:commentReference w:id="17"/>
            </w:r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 mesure comme demandé.</w:t>
            </w:r>
          </w:p>
          <w:p w14:paraId="0FDEA299" w14:textId="77777777" w:rsidR="003F36DD" w:rsidRPr="003F36DD" w:rsidRDefault="003F36DD" w:rsidP="003F36DD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>Acquittement impossible via le bouton sur le côté NOK</w:t>
            </w:r>
          </w:p>
          <w:p w14:paraId="092DBB4C" w14:textId="6B1087A5" w:rsidR="003F36DD" w:rsidRPr="00236DE1" w:rsidRDefault="003F36DD" w:rsidP="003F36DD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Acquittement via le logo radioactif possible mais en 2 étapes : 1 cliquer </w:t>
            </w:r>
            <w:proofErr w:type="spellStart"/>
            <w:r w:rsidRPr="003F36DD">
              <w:rPr>
                <w:color w:val="FF0000"/>
                <w:sz w:val="22"/>
                <w:szCs w:val="22"/>
                <w:lang w:val="fr-FR"/>
              </w:rPr>
              <w:t>su</w:t>
            </w:r>
            <w:proofErr w:type="spellEnd"/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 le logo et 2 cliquer </w:t>
            </w:r>
            <w:proofErr w:type="spellStart"/>
            <w:r w:rsidRPr="003F36DD">
              <w:rPr>
                <w:color w:val="FF0000"/>
                <w:sz w:val="22"/>
                <w:szCs w:val="22"/>
                <w:lang w:val="fr-FR"/>
              </w:rPr>
              <w:t>oK</w:t>
            </w:r>
            <w:proofErr w:type="spellEnd"/>
            <w:r w:rsidRPr="003F36DD">
              <w:rPr>
                <w:color w:val="FF0000"/>
                <w:sz w:val="22"/>
                <w:szCs w:val="22"/>
                <w:lang w:val="fr-FR"/>
              </w:rPr>
              <w:t xml:space="preserve"> pour acquitter 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673638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A770ACE" w14:textId="367036F0" w:rsidR="00236DE1" w:rsidRPr="002F3156" w:rsidRDefault="0033181A" w:rsidP="00236DE1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236DE1" w:rsidRPr="005D451D" w14:paraId="6A70055D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884A143" w14:textId="1360C0B0" w:rsidR="00236DE1" w:rsidRPr="002F3156" w:rsidRDefault="000B5FAD" w:rsidP="00236DE1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sz w:val="22"/>
                <w:szCs w:val="22"/>
              </w:rPr>
              <w:t>.1.6</w:t>
            </w:r>
          </w:p>
        </w:tc>
        <w:tc>
          <w:tcPr>
            <w:tcW w:w="3891" w:type="pct"/>
            <w:shd w:val="clear" w:color="auto" w:fill="auto"/>
          </w:tcPr>
          <w:p w14:paraId="7023367A" w14:textId="12ED6238" w:rsidR="00236DE1" w:rsidRPr="002F3156" w:rsidRDefault="00236DE1" w:rsidP="00236DE1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2 ».</w:t>
            </w:r>
          </w:p>
        </w:tc>
        <w:tc>
          <w:tcPr>
            <w:tcW w:w="556" w:type="pct"/>
          </w:tcPr>
          <w:p w14:paraId="11EDCA21" w14:textId="0129D879" w:rsidR="00236DE1" w:rsidRPr="002F3156" w:rsidRDefault="00EE4003" w:rsidP="00236DE1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21029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</w:tbl>
    <w:p w14:paraId="3ABF0F8C" w14:textId="77777777" w:rsidR="003F36DD" w:rsidRDefault="003F36DD" w:rsidP="003F36DD">
      <w:pPr>
        <w:pStyle w:val="bttabellefliess"/>
        <w:rPr>
          <w:rFonts w:eastAsiaTheme="minorEastAsia"/>
        </w:rPr>
      </w:pPr>
      <w:bookmarkStart w:id="18" w:name="_Toc204079383"/>
    </w:p>
    <w:p w14:paraId="0E48BB2C" w14:textId="569DB704" w:rsidR="003F36DD" w:rsidRDefault="003F36DD" w:rsidP="003F36DD">
      <w:pPr>
        <w:pStyle w:val="bttabellefliess"/>
        <w:rPr>
          <w:rFonts w:eastAsiaTheme="minorEastAsia"/>
          <w:b/>
          <w:bCs/>
          <w:color w:val="FF0000"/>
          <w:lang w:val="fr-FR"/>
        </w:rPr>
      </w:pPr>
      <w:r w:rsidRPr="003F36DD">
        <w:rPr>
          <w:rFonts w:eastAsiaTheme="minorEastAsia"/>
          <w:b/>
          <w:bCs/>
          <w:color w:val="FF0000"/>
          <w:lang w:val="fr-FR"/>
        </w:rPr>
        <w:t>Test effectué sur les détecteurs 2, 3, 4 : résultats identiques</w:t>
      </w:r>
    </w:p>
    <w:p w14:paraId="28D36E62" w14:textId="77777777" w:rsidR="003F36DD" w:rsidRDefault="003F36DD" w:rsidP="003F36DD">
      <w:pPr>
        <w:pStyle w:val="bttabellefliess"/>
        <w:rPr>
          <w:rFonts w:eastAsiaTheme="minorEastAsia"/>
          <w:b/>
          <w:bCs/>
          <w:color w:val="FF0000"/>
          <w:lang w:val="fr-FR"/>
        </w:rPr>
      </w:pPr>
    </w:p>
    <w:p w14:paraId="3DB27D04" w14:textId="77777777" w:rsidR="003F36DD" w:rsidRDefault="003F36DD" w:rsidP="003F36DD">
      <w:pPr>
        <w:pStyle w:val="bttabellefliess"/>
        <w:rPr>
          <w:rFonts w:eastAsiaTheme="minorEastAsia"/>
          <w:b/>
          <w:bCs/>
          <w:color w:val="FF0000"/>
          <w:lang w:val="fr-FR"/>
        </w:rPr>
      </w:pPr>
    </w:p>
    <w:p w14:paraId="660A36FB" w14:textId="77777777" w:rsidR="003F36DD" w:rsidRDefault="003F36DD" w:rsidP="003F36DD">
      <w:pPr>
        <w:pStyle w:val="bttabellefliess"/>
        <w:rPr>
          <w:rFonts w:eastAsiaTheme="minorEastAsia"/>
          <w:b/>
          <w:bCs/>
          <w:color w:val="FF0000"/>
          <w:lang w:val="fr-FR"/>
        </w:rPr>
      </w:pPr>
    </w:p>
    <w:p w14:paraId="6DA72510" w14:textId="77777777" w:rsidR="003F36DD" w:rsidRDefault="003F36DD" w:rsidP="003F36DD">
      <w:pPr>
        <w:pStyle w:val="bttabellefliess"/>
        <w:rPr>
          <w:rFonts w:eastAsiaTheme="minorEastAsia"/>
          <w:b/>
          <w:bCs/>
          <w:color w:val="FF0000"/>
          <w:lang w:val="fr-FR"/>
        </w:rPr>
      </w:pPr>
    </w:p>
    <w:p w14:paraId="4FC443E4" w14:textId="77777777" w:rsidR="003F36DD" w:rsidRPr="003F36DD" w:rsidRDefault="003F36DD" w:rsidP="003F36DD">
      <w:pPr>
        <w:pStyle w:val="bttabellefliess"/>
        <w:rPr>
          <w:rFonts w:eastAsiaTheme="minorEastAsia"/>
          <w:b/>
          <w:bCs/>
          <w:color w:val="FF0000"/>
          <w:lang w:val="fr-FR"/>
        </w:rPr>
      </w:pPr>
    </w:p>
    <w:p w14:paraId="5B6DA225" w14:textId="4EA56922" w:rsidR="00236DE1" w:rsidRPr="003F36DD" w:rsidRDefault="00236DE1" w:rsidP="00ED38BD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Détecteur 2</w:t>
      </w:r>
      <w:bookmarkEnd w:id="18"/>
    </w:p>
    <w:p w14:paraId="21CEC5C3" w14:textId="77777777" w:rsidR="003F36DD" w:rsidRPr="003F36DD" w:rsidRDefault="003F36DD" w:rsidP="003F36DD">
      <w:p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236DE1" w:rsidRPr="005D451D" w14:paraId="4360D1B0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11743212" w14:textId="77777777" w:rsidR="00236DE1" w:rsidRPr="002F3156" w:rsidRDefault="00236DE1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31B1903E" w14:textId="77777777" w:rsidR="00236DE1" w:rsidRPr="002F3156" w:rsidRDefault="00236DE1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03F75ABE" w14:textId="0EE4CAF5" w:rsidR="00236DE1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236DE1" w:rsidRPr="005D451D" w14:paraId="3E8558D7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4591C49" w14:textId="248D4599" w:rsidR="00236DE1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.2.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891" w:type="pct"/>
            <w:shd w:val="clear" w:color="auto" w:fill="auto"/>
          </w:tcPr>
          <w:p w14:paraId="199F0413" w14:textId="77777777" w:rsidR="00236DE1" w:rsidRPr="00236DE1" w:rsidRDefault="00236DE1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Attendre quelques secondes l’intégration du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719506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046C0195" w14:textId="791AA406" w:rsidR="00236DE1" w:rsidRPr="002F3156" w:rsidRDefault="003F36DD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236DE1" w:rsidRPr="005D451D" w14:paraId="2EF1B94F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CAE1449" w14:textId="3B41356E" w:rsidR="00236DE1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sz w:val="22"/>
                <w:szCs w:val="22"/>
              </w:rPr>
              <w:t>.2.</w:t>
            </w:r>
            <w:r w:rsidR="0033181A">
              <w:rPr>
                <w:rFonts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891" w:type="pct"/>
            <w:shd w:val="clear" w:color="auto" w:fill="auto"/>
          </w:tcPr>
          <w:p w14:paraId="5D4D08BD" w14:textId="77777777" w:rsidR="00236DE1" w:rsidRPr="00236DE1" w:rsidRDefault="00236DE1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1 (seuil suiveur).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0035615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F551ACA" w14:textId="1A6AC8E0" w:rsidR="00236DE1" w:rsidRPr="002F3156" w:rsidRDefault="003F36DD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236DE1" w:rsidRPr="005D451D" w14:paraId="21548421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A5EE458" w14:textId="064636D2" w:rsidR="00236DE1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sz w:val="22"/>
                <w:szCs w:val="22"/>
              </w:rPr>
              <w:t>.2.</w:t>
            </w:r>
            <w:r w:rsidR="0033181A">
              <w:rPr>
                <w:rFonts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3891" w:type="pct"/>
            <w:shd w:val="clear" w:color="auto" w:fill="auto"/>
          </w:tcPr>
          <w:p w14:paraId="756AB2DF" w14:textId="77777777" w:rsidR="00236DE1" w:rsidRPr="00236DE1" w:rsidRDefault="00236DE1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1 ».</w:t>
            </w:r>
          </w:p>
        </w:tc>
        <w:tc>
          <w:tcPr>
            <w:tcW w:w="556" w:type="pct"/>
          </w:tcPr>
          <w:p w14:paraId="195D09FA" w14:textId="2428DDA7" w:rsidR="00236DE1" w:rsidRPr="002F3156" w:rsidRDefault="00EE4003" w:rsidP="00F81A7F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18268050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236DE1" w:rsidRPr="005D451D" w14:paraId="3134A054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25DA454" w14:textId="134050C7" w:rsidR="00236DE1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2.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891" w:type="pct"/>
            <w:shd w:val="clear" w:color="auto" w:fill="auto"/>
          </w:tcPr>
          <w:p w14:paraId="1D760927" w14:textId="77777777" w:rsidR="00236DE1" w:rsidRPr="00236DE1" w:rsidRDefault="00236DE1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Eloigner la source de manière à mesurer le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14737151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449E074" w14:textId="092A945C" w:rsidR="00236DE1" w:rsidRPr="002F3156" w:rsidRDefault="003F36DD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236DE1" w:rsidRPr="005D451D" w14:paraId="7C5A6F04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AF7765B" w14:textId="13D22242" w:rsidR="00236DE1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sz w:val="22"/>
                <w:szCs w:val="22"/>
              </w:rPr>
              <w:t>.2.</w:t>
            </w:r>
            <w:r w:rsidR="0033181A">
              <w:rPr>
                <w:rFonts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891" w:type="pct"/>
            <w:shd w:val="clear" w:color="auto" w:fill="auto"/>
          </w:tcPr>
          <w:p w14:paraId="1284519C" w14:textId="77777777" w:rsidR="00236DE1" w:rsidRPr="00236DE1" w:rsidRDefault="00236DE1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2 (seuil fixe).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24642732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93B8B43" w14:textId="7013A749" w:rsidR="00236DE1" w:rsidRPr="002F3156" w:rsidRDefault="003F36DD" w:rsidP="00F81A7F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236DE1" w:rsidRPr="005D451D" w14:paraId="599E6FA5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461D906" w14:textId="5C4152EB" w:rsidR="00236DE1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116E52">
              <w:rPr>
                <w:rFonts w:cstheme="minorHAnsi"/>
                <w:b/>
                <w:sz w:val="22"/>
                <w:szCs w:val="22"/>
              </w:rPr>
              <w:t>.2.</w:t>
            </w:r>
            <w:r w:rsidR="0033181A">
              <w:rPr>
                <w:rFonts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3891" w:type="pct"/>
            <w:shd w:val="clear" w:color="auto" w:fill="auto"/>
          </w:tcPr>
          <w:p w14:paraId="28CF9CAA" w14:textId="77777777" w:rsidR="00236DE1" w:rsidRPr="002F3156" w:rsidRDefault="00236DE1" w:rsidP="00F81A7F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2 ».</w:t>
            </w:r>
          </w:p>
        </w:tc>
        <w:tc>
          <w:tcPr>
            <w:tcW w:w="556" w:type="pct"/>
          </w:tcPr>
          <w:p w14:paraId="3FB9E54C" w14:textId="179EE323" w:rsidR="00236DE1" w:rsidRPr="002F3156" w:rsidRDefault="00EE4003" w:rsidP="00F81A7F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5601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</w:tbl>
    <w:p w14:paraId="511E6C34" w14:textId="77777777" w:rsidR="0033181A" w:rsidRDefault="0033181A" w:rsidP="0033181A">
      <w:pPr>
        <w:pStyle w:val="bttabellefliess"/>
      </w:pPr>
    </w:p>
    <w:p w14:paraId="70F4B440" w14:textId="77777777" w:rsidR="0033181A" w:rsidRDefault="0033181A" w:rsidP="0033181A">
      <w:pPr>
        <w:pStyle w:val="bttabellefliess"/>
      </w:pPr>
    </w:p>
    <w:p w14:paraId="4180C29A" w14:textId="77777777" w:rsidR="0033181A" w:rsidRDefault="0033181A" w:rsidP="0033181A">
      <w:pPr>
        <w:pStyle w:val="bttabellefliess"/>
      </w:pPr>
    </w:p>
    <w:p w14:paraId="1D40F229" w14:textId="77777777" w:rsidR="0033181A" w:rsidRDefault="0033181A" w:rsidP="0033181A">
      <w:pPr>
        <w:pStyle w:val="bttabellefliess"/>
      </w:pPr>
    </w:p>
    <w:p w14:paraId="3574EAA4" w14:textId="77777777" w:rsidR="0033181A" w:rsidRDefault="0033181A" w:rsidP="0033181A">
      <w:pPr>
        <w:pStyle w:val="bttabellefliess"/>
      </w:pPr>
    </w:p>
    <w:p w14:paraId="557E002F" w14:textId="34384BB1" w:rsidR="0033181A" w:rsidRPr="0086775D" w:rsidRDefault="0033181A" w:rsidP="0033181A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19" w:name="_Toc204079384"/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Détecteur 3</w:t>
      </w:r>
      <w:bookmarkEnd w:id="19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33181A" w:rsidRPr="005D451D" w14:paraId="5EAC9064" w14:textId="77777777" w:rsidTr="00B36FF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DD9FB2A" w14:textId="77777777" w:rsidR="0033181A" w:rsidRPr="002F3156" w:rsidRDefault="0033181A" w:rsidP="00B36FF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E857046" w14:textId="77777777" w:rsidR="0033181A" w:rsidRPr="002F3156" w:rsidRDefault="0033181A" w:rsidP="00B36FF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030E421" w14:textId="784D9159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33181A" w:rsidRPr="005D451D" w14:paraId="4EA3C8C3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D2C3455" w14:textId="75127638" w:rsidR="0033181A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.3.1</w:t>
            </w:r>
          </w:p>
        </w:tc>
        <w:tc>
          <w:tcPr>
            <w:tcW w:w="3891" w:type="pct"/>
            <w:shd w:val="clear" w:color="auto" w:fill="auto"/>
          </w:tcPr>
          <w:p w14:paraId="43E058DA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Attendre quelques secondes l’intégration du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15888835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0BD70F9" w14:textId="5254DD88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416C1E45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C59C58A" w14:textId="3128B6FA" w:rsidR="0033181A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.3.2</w:t>
            </w:r>
          </w:p>
        </w:tc>
        <w:tc>
          <w:tcPr>
            <w:tcW w:w="3891" w:type="pct"/>
            <w:shd w:val="clear" w:color="auto" w:fill="auto"/>
          </w:tcPr>
          <w:p w14:paraId="1AFC4422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1 (seuil suiveur).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88675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ACE8FB6" w14:textId="13399C1F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3F2F6483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BD21F25" w14:textId="61DF2664" w:rsidR="0033181A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.3.3</w:t>
            </w:r>
          </w:p>
        </w:tc>
        <w:tc>
          <w:tcPr>
            <w:tcW w:w="3891" w:type="pct"/>
            <w:shd w:val="clear" w:color="auto" w:fill="auto"/>
          </w:tcPr>
          <w:p w14:paraId="7701C5B9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1 ».</w:t>
            </w:r>
          </w:p>
        </w:tc>
        <w:tc>
          <w:tcPr>
            <w:tcW w:w="556" w:type="pct"/>
          </w:tcPr>
          <w:p w14:paraId="1A0B5101" w14:textId="0B6B901D" w:rsidR="0033181A" w:rsidRPr="002F3156" w:rsidRDefault="00EE4003" w:rsidP="00B36FF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3385912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33181A" w:rsidRPr="005D451D" w14:paraId="6A9ACB58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82FC491" w14:textId="07118FFB" w:rsidR="0033181A" w:rsidRPr="002F3156" w:rsidRDefault="000B5FAD" w:rsidP="0033181A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.3.4</w:t>
            </w:r>
          </w:p>
        </w:tc>
        <w:tc>
          <w:tcPr>
            <w:tcW w:w="3891" w:type="pct"/>
            <w:shd w:val="clear" w:color="auto" w:fill="auto"/>
          </w:tcPr>
          <w:p w14:paraId="7B94B362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Eloigner la source de manière à mesurer le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19131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2B2A619" w14:textId="4C206A5A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67FE3194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F77ECFF" w14:textId="2983F23D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sz w:val="22"/>
                <w:szCs w:val="22"/>
              </w:rPr>
              <w:t>.3.5</w:t>
            </w:r>
          </w:p>
        </w:tc>
        <w:tc>
          <w:tcPr>
            <w:tcW w:w="3891" w:type="pct"/>
            <w:shd w:val="clear" w:color="auto" w:fill="auto"/>
          </w:tcPr>
          <w:p w14:paraId="46CBE068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2 (seuil fixe).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293279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66CD398" w14:textId="26A76BE2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02CEC940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DC0DFEC" w14:textId="44FE6550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sz w:val="22"/>
                <w:szCs w:val="22"/>
              </w:rPr>
              <w:t>.3.6</w:t>
            </w:r>
          </w:p>
        </w:tc>
        <w:tc>
          <w:tcPr>
            <w:tcW w:w="3891" w:type="pct"/>
            <w:shd w:val="clear" w:color="auto" w:fill="auto"/>
          </w:tcPr>
          <w:p w14:paraId="0B5B1C75" w14:textId="77777777" w:rsidR="0033181A" w:rsidRPr="002F3156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2 ».</w:t>
            </w:r>
          </w:p>
        </w:tc>
        <w:tc>
          <w:tcPr>
            <w:tcW w:w="556" w:type="pct"/>
          </w:tcPr>
          <w:p w14:paraId="415F5F10" w14:textId="2F24F6FF" w:rsidR="0033181A" w:rsidRPr="002F3156" w:rsidRDefault="00EE4003" w:rsidP="00B36FF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2029065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</w:tbl>
    <w:p w14:paraId="520B46F5" w14:textId="76AC8F4D" w:rsidR="0033181A" w:rsidRPr="0086775D" w:rsidRDefault="0033181A" w:rsidP="0033181A">
      <w:pPr>
        <w:pStyle w:val="Paragraphedeliste"/>
        <w:numPr>
          <w:ilvl w:val="1"/>
          <w:numId w:val="2"/>
        </w:numPr>
        <w:spacing w:line="276" w:lineRule="auto"/>
        <w:outlineLvl w:val="0"/>
        <w:rPr>
          <w:b/>
          <w:bCs/>
          <w:color w:val="FFFFFF" w:themeColor="background1"/>
          <w:sz w:val="24"/>
          <w:szCs w:val="24"/>
        </w:rPr>
      </w:pPr>
      <w:bookmarkStart w:id="20" w:name="_Toc204079385"/>
      <w:r>
        <w:rPr>
          <w:rFonts w:ascii="Frutiger LT Std 55 Roman" w:eastAsia="Times New Roman" w:hAnsi="Frutiger LT Std 55 Roman" w:cs="Times New Roman"/>
          <w:b/>
          <w:bCs/>
          <w:sz w:val="24"/>
          <w:szCs w:val="24"/>
          <w:lang w:eastAsia="en-GB" w:bidi="en-GB"/>
        </w:rPr>
        <w:t>Détecteur 4</w:t>
      </w:r>
      <w:bookmarkEnd w:id="20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33181A" w:rsidRPr="005D451D" w14:paraId="23D2C9D0" w14:textId="77777777" w:rsidTr="00B36FF2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15AE1361" w14:textId="77777777" w:rsidR="0033181A" w:rsidRPr="002F3156" w:rsidRDefault="0033181A" w:rsidP="00B36FF2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22A29B5" w14:textId="77777777" w:rsidR="0033181A" w:rsidRPr="002F3156" w:rsidRDefault="0033181A" w:rsidP="00B36FF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68EEACF" w14:textId="764A8109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33181A" w:rsidRPr="005D451D" w14:paraId="47844179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894F665" w14:textId="43D4F73E" w:rsidR="0033181A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.4.1</w:t>
            </w:r>
          </w:p>
        </w:tc>
        <w:tc>
          <w:tcPr>
            <w:tcW w:w="3891" w:type="pct"/>
            <w:shd w:val="clear" w:color="auto" w:fill="auto"/>
          </w:tcPr>
          <w:p w14:paraId="35BD659F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Attendre quelques secondes l’intégration du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13792849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DF051F0" w14:textId="66E324AF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55867663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7D09E44" w14:textId="7FA7749F" w:rsidR="0033181A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sz w:val="22"/>
                <w:szCs w:val="22"/>
              </w:rPr>
              <w:t>.4.2</w:t>
            </w:r>
          </w:p>
        </w:tc>
        <w:tc>
          <w:tcPr>
            <w:tcW w:w="3891" w:type="pct"/>
            <w:shd w:val="clear" w:color="auto" w:fill="auto"/>
          </w:tcPr>
          <w:p w14:paraId="59547257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1 (seuil suiveur).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5289445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7B35311" w14:textId="1C0E938B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46ABF987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2788B2F" w14:textId="52A71712" w:rsidR="0033181A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sz w:val="22"/>
                <w:szCs w:val="22"/>
              </w:rPr>
              <w:t>.4.3</w:t>
            </w:r>
          </w:p>
        </w:tc>
        <w:tc>
          <w:tcPr>
            <w:tcW w:w="3891" w:type="pct"/>
            <w:shd w:val="clear" w:color="auto" w:fill="auto"/>
          </w:tcPr>
          <w:p w14:paraId="05804E0A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1 ».</w:t>
            </w:r>
          </w:p>
        </w:tc>
        <w:tc>
          <w:tcPr>
            <w:tcW w:w="556" w:type="pct"/>
          </w:tcPr>
          <w:p w14:paraId="263E7F72" w14:textId="693A02EB" w:rsidR="0033181A" w:rsidRPr="002F3156" w:rsidRDefault="00EE4003" w:rsidP="00B36FF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-5803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33181A" w:rsidRPr="005D451D" w14:paraId="0371BD00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E9083F6" w14:textId="29535ECD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bCs/>
                <w:sz w:val="22"/>
                <w:szCs w:val="22"/>
              </w:rPr>
              <w:t>.4.4</w:t>
            </w:r>
          </w:p>
        </w:tc>
        <w:tc>
          <w:tcPr>
            <w:tcW w:w="3891" w:type="pct"/>
            <w:shd w:val="clear" w:color="auto" w:fill="auto"/>
          </w:tcPr>
          <w:p w14:paraId="19235EFE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Eloigner la source de manière à mesurer le bruit de fond</w:t>
            </w:r>
          </w:p>
        </w:tc>
        <w:sdt>
          <w:sdtPr>
            <w:rPr>
              <w:rFonts w:cstheme="minorHAnsi"/>
              <w:sz w:val="22"/>
              <w:szCs w:val="22"/>
            </w:rPr>
            <w:id w:val="-9924067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CFFFBF4" w14:textId="103E8F76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62CE2E39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D6C5821" w14:textId="0D2CA385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sz w:val="22"/>
                <w:szCs w:val="22"/>
              </w:rPr>
              <w:t>.4.5</w:t>
            </w:r>
          </w:p>
        </w:tc>
        <w:tc>
          <w:tcPr>
            <w:tcW w:w="3891" w:type="pct"/>
            <w:shd w:val="clear" w:color="auto" w:fill="auto"/>
          </w:tcPr>
          <w:p w14:paraId="007DCD7F" w14:textId="77777777" w:rsidR="0033181A" w:rsidRPr="00236DE1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Masquer la cellule de détection de présence et présenter une source radioactive de manière à déclencher l’alarme seuil 2 (seuil fixe).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4625100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5413D00" w14:textId="1B7D4A54" w:rsidR="0033181A" w:rsidRPr="002F3156" w:rsidRDefault="003F36DD" w:rsidP="00B36FF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33181A" w:rsidRPr="005D451D" w14:paraId="15B87B1A" w14:textId="77777777" w:rsidTr="00B36FF2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AD02470" w14:textId="3A0C15DD" w:rsidR="0033181A" w:rsidRPr="002F3156" w:rsidRDefault="000B5FAD" w:rsidP="00B36FF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6</w:t>
            </w:r>
            <w:r w:rsidR="0033181A">
              <w:rPr>
                <w:rFonts w:cstheme="minorHAnsi"/>
                <w:b/>
                <w:sz w:val="22"/>
                <w:szCs w:val="22"/>
              </w:rPr>
              <w:t>.4.6</w:t>
            </w:r>
          </w:p>
        </w:tc>
        <w:tc>
          <w:tcPr>
            <w:tcW w:w="3891" w:type="pct"/>
            <w:shd w:val="clear" w:color="auto" w:fill="auto"/>
          </w:tcPr>
          <w:p w14:paraId="3E12AD76" w14:textId="77777777" w:rsidR="0033181A" w:rsidRPr="002F3156" w:rsidRDefault="0033181A" w:rsidP="00B36FF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236DE1">
              <w:rPr>
                <w:sz w:val="22"/>
                <w:szCs w:val="22"/>
                <w:lang w:val="fr-FR"/>
              </w:rPr>
              <w:t>Vérifier à l’écran l’information de déclenchement de l’alarme et l’allumage de la lampe « alarme seuil 2 ».</w:t>
            </w:r>
          </w:p>
        </w:tc>
        <w:tc>
          <w:tcPr>
            <w:tcW w:w="556" w:type="pct"/>
          </w:tcPr>
          <w:p w14:paraId="6D955A5C" w14:textId="03C88C71" w:rsidR="0033181A" w:rsidRPr="002F3156" w:rsidRDefault="00EE4003" w:rsidP="00B36FF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2019506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36DD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</w:tbl>
    <w:p w14:paraId="659C4B9A" w14:textId="77777777" w:rsidR="0033181A" w:rsidRDefault="0033181A" w:rsidP="0033181A">
      <w:pPr>
        <w:pStyle w:val="bttabellefliess"/>
      </w:pPr>
    </w:p>
    <w:p w14:paraId="6EA6B3BB" w14:textId="77777777" w:rsidR="0033181A" w:rsidRDefault="0033181A" w:rsidP="0033181A">
      <w:pPr>
        <w:pStyle w:val="bttabellefliess"/>
      </w:pPr>
    </w:p>
    <w:p w14:paraId="57B3AA1B" w14:textId="66151047" w:rsidR="0033181A" w:rsidRPr="0033181A" w:rsidRDefault="00B5448B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21" w:name="_Toc204079386"/>
      <w:r>
        <w:rPr>
          <w:b/>
          <w:bCs/>
          <w:color w:val="FFFFFF" w:themeColor="background1"/>
          <w:sz w:val="28"/>
          <w:szCs w:val="28"/>
        </w:rPr>
        <w:t>ANGLE D’INCIDENCE DES DETECTEURS</w:t>
      </w:r>
      <w:bookmarkEnd w:id="21"/>
    </w:p>
    <w:p w14:paraId="1D78996B" w14:textId="4BAD1DCC" w:rsidR="00B5448B" w:rsidRDefault="00B5448B">
      <w:pPr>
        <w:spacing w:line="276" w:lineRule="auto"/>
      </w:pPr>
      <w:r>
        <w:t>L’angle d’incidence des détecteurs a été mesuré à</w:t>
      </w:r>
      <w:r w:rsidR="006D2F4C">
        <w:t xml:space="preserve"> : </w:t>
      </w:r>
    </w:p>
    <w:p w14:paraId="673BB577" w14:textId="77777777" w:rsidR="0033181A" w:rsidRDefault="0033181A">
      <w:pPr>
        <w:spacing w:line="276" w:lineRule="auto"/>
      </w:pPr>
    </w:p>
    <w:p w14:paraId="631F97E1" w14:textId="1D7CF1FA" w:rsidR="00236DE1" w:rsidRDefault="00236DE1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22" w:name="_Toc204079387"/>
      <w:r>
        <w:rPr>
          <w:b/>
          <w:bCs/>
          <w:color w:val="FFFFFF" w:themeColor="background1"/>
          <w:sz w:val="28"/>
          <w:szCs w:val="28"/>
        </w:rPr>
        <w:t>VERIFICATION DU DECLENCHEMENT DE L’ALARME DEFAUT</w:t>
      </w:r>
      <w:bookmarkEnd w:id="22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445742" w:rsidRPr="005D451D" w14:paraId="759C7AA9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201FE847" w14:textId="77777777" w:rsidR="00445742" w:rsidRPr="002F3156" w:rsidRDefault="00445742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31EBDB2" w14:textId="77777777" w:rsidR="00445742" w:rsidRPr="002F3156" w:rsidRDefault="00445742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4D5FF73B" w14:textId="2D5094EB" w:rsidR="00445742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445742" w:rsidRPr="005D451D" w14:paraId="2BC4FCD6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F1A8947" w14:textId="32A08230" w:rsidR="00445742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8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</w:t>
            </w:r>
          </w:p>
        </w:tc>
        <w:tc>
          <w:tcPr>
            <w:tcW w:w="3891" w:type="pct"/>
            <w:shd w:val="clear" w:color="auto" w:fill="auto"/>
          </w:tcPr>
          <w:p w14:paraId="7F2C8A7F" w14:textId="77777777" w:rsidR="00445742" w:rsidRDefault="0044574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45742">
              <w:rPr>
                <w:sz w:val="22"/>
                <w:szCs w:val="22"/>
                <w:lang w:val="fr-FR"/>
              </w:rPr>
              <w:t>Déconnecter le fil « signal » d’un des détecteurs au niveau du bornier du coffret de commande GammaSCAN.</w:t>
            </w:r>
          </w:p>
          <w:p w14:paraId="548F34DF" w14:textId="65FD4D84" w:rsidR="009E32C2" w:rsidRP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>Déconnexion D1</w:t>
            </w:r>
          </w:p>
          <w:p w14:paraId="09A97587" w14:textId="77777777" w:rsidR="009E32C2" w:rsidRP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>Un fois le câble déconnecté : comptage résiduel à environ 100cps</w:t>
            </w:r>
          </w:p>
          <w:p w14:paraId="59EB7F31" w14:textId="11A90B47" w:rsid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D3 / D2 </w:t>
            </w:r>
            <w:proofErr w:type="gramStart"/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>passent</w:t>
            </w:r>
            <w:proofErr w:type="gramEnd"/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de manière intempestive mais les voies ne passent pas en d</w:t>
            </w:r>
            <w:r w:rsidR="00EE4003">
              <w:rPr>
                <w:b/>
                <w:bCs/>
                <w:color w:val="FF0000"/>
                <w:sz w:val="22"/>
                <w:szCs w:val="22"/>
                <w:lang w:val="fr-FR"/>
              </w:rPr>
              <w:t>éfaut</w:t>
            </w: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sauf sur la voie 1</w:t>
            </w:r>
          </w:p>
          <w:p w14:paraId="4D507482" w14:textId="77777777" w:rsidR="00EE4003" w:rsidRPr="009809CE" w:rsidRDefault="00EE4003" w:rsidP="00EE4003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Pas d’alarme </w:t>
            </w:r>
            <w:proofErr w:type="gramStart"/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>suite à</w:t>
            </w:r>
            <w:proofErr w:type="gramEnd"/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la mise en mesure et le passage d’une source</w:t>
            </w:r>
          </w:p>
          <w:p w14:paraId="78476940" w14:textId="77777777" w:rsidR="00EE4003" w:rsidRDefault="00EE4003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</w:p>
          <w:p w14:paraId="2A287535" w14:textId="77777777" w:rsid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</w:p>
          <w:p w14:paraId="1A6699F6" w14:textId="77777777" w:rsid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proofErr w:type="spellStart"/>
            <w:r>
              <w:rPr>
                <w:b/>
                <w:bCs/>
                <w:color w:val="FF0000"/>
                <w:sz w:val="22"/>
                <w:szCs w:val="22"/>
                <w:lang w:val="fr-FR"/>
              </w:rPr>
              <w:t>Rebranchement</w:t>
            </w:r>
            <w:proofErr w:type="spellEnd"/>
            <w:r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de D1 &gt; le défaut disparait retour à la normale des comptages sur les autres voies</w:t>
            </w:r>
          </w:p>
          <w:p w14:paraId="78A43A8B" w14:textId="77777777" w:rsidR="009E32C2" w:rsidRDefault="009E32C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05E56AA" w14:textId="77777777" w:rsid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proofErr w:type="spellStart"/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>Deconnexion</w:t>
            </w:r>
            <w:proofErr w:type="spellEnd"/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D2</w:t>
            </w:r>
          </w:p>
          <w:p w14:paraId="118B342B" w14:textId="3AC9F24E" w:rsidR="009E32C2" w:rsidRP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>
              <w:rPr>
                <w:b/>
                <w:bCs/>
                <w:color w:val="FF0000"/>
                <w:sz w:val="22"/>
                <w:szCs w:val="22"/>
                <w:lang w:val="fr-FR"/>
              </w:rPr>
              <w:t>D2 en défaut &gt; Voyant marche éteint comme attendu</w:t>
            </w:r>
          </w:p>
          <w:p w14:paraId="2BB01C56" w14:textId="6A05C227" w:rsidR="009E32C2" w:rsidRDefault="009E32C2" w:rsidP="00445742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Passage à 0 rapide &gt; passage en défaut rapide mais </w:t>
            </w:r>
            <w:r w:rsidR="00EE4003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lors du passage en défaut </w:t>
            </w: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>les comptages des autres détecteurs passent aléatoirement à 0</w:t>
            </w:r>
            <w:r w:rsidRPr="009E32C2">
              <w:rPr>
                <w:color w:val="FF0000"/>
                <w:sz w:val="22"/>
                <w:szCs w:val="22"/>
                <w:lang w:val="fr-FR"/>
              </w:rPr>
              <w:t xml:space="preserve"> </w:t>
            </w:r>
          </w:p>
          <w:p w14:paraId="7B415E1C" w14:textId="77777777" w:rsidR="009E32C2" w:rsidRDefault="009E32C2" w:rsidP="00445742">
            <w:pPr>
              <w:pStyle w:val="bttabellefliess"/>
              <w:ind w:left="0"/>
              <w:rPr>
                <w:color w:val="FF0000"/>
                <w:sz w:val="22"/>
                <w:szCs w:val="22"/>
                <w:lang w:val="fr-FR"/>
              </w:rPr>
            </w:pPr>
          </w:p>
          <w:p w14:paraId="41D23F8E" w14:textId="77777777" w:rsidR="009E32C2" w:rsidRPr="009E32C2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E32C2">
              <w:rPr>
                <w:b/>
                <w:bCs/>
                <w:color w:val="FF0000"/>
                <w:sz w:val="22"/>
                <w:szCs w:val="22"/>
                <w:lang w:val="fr-FR"/>
              </w:rPr>
              <w:t>Passage d’une source devant D1 &gt; déclenchement de l’alarme comme attendu</w:t>
            </w:r>
          </w:p>
          <w:p w14:paraId="70754A74" w14:textId="77777777" w:rsidR="009E32C2" w:rsidRDefault="009E32C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63B5EAE9" w14:textId="0F8A3F12" w:rsidR="009E32C2" w:rsidRPr="009809CE" w:rsidRDefault="009E32C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>D1 déconnecté : passage en défaut plus long</w:t>
            </w:r>
          </w:p>
          <w:p w14:paraId="16490055" w14:textId="6B7F6C27" w:rsidR="009809CE" w:rsidRPr="009809CE" w:rsidRDefault="009809CE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Pas d’alarme </w:t>
            </w:r>
            <w:proofErr w:type="gramStart"/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>suite à</w:t>
            </w:r>
            <w:proofErr w:type="gramEnd"/>
            <w:r w:rsidRPr="009809CE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la mise en mesure et le passage d’une source</w:t>
            </w:r>
          </w:p>
          <w:p w14:paraId="2E584D5C" w14:textId="77777777" w:rsidR="009E32C2" w:rsidRDefault="009E32C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6F740463" w14:textId="73DF87AA" w:rsidR="009809CE" w:rsidRPr="00351472" w:rsidRDefault="0035147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35147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D3 déconnecté : Passage en défaut mais pas d’alarme sur D4 et D2 </w:t>
            </w:r>
            <w:r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lors d’un passage en mesure avec source </w:t>
            </w:r>
            <w:proofErr w:type="gramStart"/>
            <w:r w:rsidRPr="00351472">
              <w:rPr>
                <w:b/>
                <w:bCs/>
                <w:color w:val="FF0000"/>
                <w:sz w:val="22"/>
                <w:szCs w:val="22"/>
                <w:lang w:val="fr-FR"/>
              </w:rPr>
              <w:t>par contre</w:t>
            </w:r>
            <w:proofErr w:type="gramEnd"/>
            <w:r w:rsidRPr="0035147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alarme sur D</w:t>
            </w:r>
            <w:r>
              <w:rPr>
                <w:b/>
                <w:bCs/>
                <w:color w:val="FF0000"/>
                <w:sz w:val="22"/>
                <w:szCs w:val="22"/>
                <w:lang w:val="fr-FR"/>
              </w:rPr>
              <w:t>1</w:t>
            </w:r>
          </w:p>
          <w:p w14:paraId="466EA4CD" w14:textId="77777777" w:rsidR="00351472" w:rsidRDefault="0035147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474CB699" w14:textId="6FB45A0B" w:rsidR="00351472" w:rsidRPr="00E94752" w:rsidRDefault="00E9475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D4 déconnecté : </w:t>
            </w:r>
          </w:p>
          <w:p w14:paraId="59F2AB33" w14:textId="5F4CE35A" w:rsidR="009809CE" w:rsidRPr="00E94752" w:rsidRDefault="00E9475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D4 passe à 0 les autres com</w:t>
            </w:r>
            <w:r w:rsidR="00EE4003">
              <w:rPr>
                <w:b/>
                <w:bCs/>
                <w:color w:val="FF0000"/>
                <w:sz w:val="22"/>
                <w:szCs w:val="22"/>
                <w:lang w:val="fr-FR"/>
              </w:rPr>
              <w:t>p</w:t>
            </w: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tages sont normaux lors de l’</w:t>
            </w:r>
            <w:r w:rsidR="00EE4003"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apparition</w:t>
            </w: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du défaut les autres comptages passent de manière </w:t>
            </w:r>
            <w:r w:rsidR="00EE4003"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aléatoire</w:t>
            </w: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à 0</w:t>
            </w:r>
          </w:p>
          <w:p w14:paraId="2AC99152" w14:textId="44EDB2ED" w:rsidR="00E94752" w:rsidRPr="00E94752" w:rsidRDefault="00E9475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Les taux de comptages ne changent pas dur D1 (pas de </w:t>
            </w:r>
            <w:r w:rsidR="00EE4003"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passage</w:t>
            </w: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à 0) </w:t>
            </w:r>
          </w:p>
          <w:p w14:paraId="44CB990B" w14:textId="77777777" w:rsidR="00E94752" w:rsidRPr="00E94752" w:rsidRDefault="00E9475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</w:p>
          <w:p w14:paraId="10370F69" w14:textId="77777777" w:rsidR="00E94752" w:rsidRDefault="00E9475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Mise en mesure et passage avec source : Pas d’alarme avec source devant D3, D4 mais passage en alarme lorsque la source est devant D1</w:t>
            </w:r>
          </w:p>
          <w:p w14:paraId="3E8307F8" w14:textId="77777777" w:rsidR="00EE4003" w:rsidRDefault="00EE4003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08112138" w14:textId="69665386" w:rsidR="00EE4003" w:rsidRPr="00EE4003" w:rsidRDefault="00EE4003" w:rsidP="00445742">
            <w:pPr>
              <w:pStyle w:val="bttabellefliess"/>
              <w:ind w:left="0"/>
              <w:rPr>
                <w:b/>
                <w:bCs/>
                <w:sz w:val="22"/>
                <w:szCs w:val="22"/>
                <w:lang w:val="fr-FR"/>
              </w:rPr>
            </w:pPr>
            <w:r w:rsidRPr="00EE4003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Pour résumer : un </w:t>
            </w:r>
            <w:proofErr w:type="gramStart"/>
            <w:r w:rsidRPr="00EE4003">
              <w:rPr>
                <w:b/>
                <w:bCs/>
                <w:color w:val="FF0000"/>
                <w:sz w:val="22"/>
                <w:szCs w:val="22"/>
                <w:lang w:val="fr-FR"/>
              </w:rPr>
              <w:t>des détecteurs déconnecté</w:t>
            </w:r>
            <w:proofErr w:type="gramEnd"/>
            <w:r w:rsidRPr="00EE4003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 les autres ne passent pas en alarme lors d’un passage source sauf sur D1</w:t>
            </w:r>
          </w:p>
        </w:tc>
        <w:sdt>
          <w:sdtPr>
            <w:rPr>
              <w:rFonts w:cstheme="minorHAnsi"/>
              <w:sz w:val="22"/>
              <w:szCs w:val="22"/>
            </w:rPr>
            <w:id w:val="-2115429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4340C35" w14:textId="609A292F" w:rsidR="00445742" w:rsidRPr="002F3156" w:rsidRDefault="0033181A" w:rsidP="0044574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45742" w:rsidRPr="005D451D" w14:paraId="43A9652E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F245E55" w14:textId="24DCD630" w:rsidR="00445742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8</w:t>
            </w:r>
            <w:r w:rsidR="00116E52">
              <w:rPr>
                <w:rFonts w:cstheme="minorHAnsi"/>
                <w:b/>
                <w:sz w:val="22"/>
                <w:szCs w:val="22"/>
              </w:rPr>
              <w:t>.2</w:t>
            </w:r>
          </w:p>
        </w:tc>
        <w:tc>
          <w:tcPr>
            <w:tcW w:w="3891" w:type="pct"/>
            <w:shd w:val="clear" w:color="auto" w:fill="auto"/>
          </w:tcPr>
          <w:p w14:paraId="7143AC62" w14:textId="775FA169" w:rsidR="00445742" w:rsidRPr="00236DE1" w:rsidRDefault="0044574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45742">
              <w:rPr>
                <w:sz w:val="22"/>
                <w:szCs w:val="22"/>
                <w:lang w:val="fr-FR"/>
              </w:rPr>
              <w:t>Vérifie</w:t>
            </w:r>
            <w:r w:rsidR="009E32C2">
              <w:rPr>
                <w:sz w:val="22"/>
                <w:szCs w:val="22"/>
                <w:lang w:val="fr-FR"/>
              </w:rPr>
              <w:t xml:space="preserve"> pa</w:t>
            </w:r>
            <w:r w:rsidRPr="00445742">
              <w:rPr>
                <w:sz w:val="22"/>
                <w:szCs w:val="22"/>
                <w:lang w:val="fr-FR"/>
              </w:rPr>
              <w:t>r l’extinction de la lampe verte « MARCHE » sur le panneau avant et le passage en rouge du voyant « défaut » sur l’écran.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9745202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C390CB5" w14:textId="7F458642" w:rsidR="00445742" w:rsidRPr="002F3156" w:rsidRDefault="00E94752" w:rsidP="0044574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445742" w:rsidRPr="005D451D" w14:paraId="20B2548B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49B5EFD" w14:textId="0E3E732B" w:rsidR="00445742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8</w:t>
            </w:r>
            <w:r w:rsidR="00116E52">
              <w:rPr>
                <w:rFonts w:cstheme="minorHAnsi"/>
                <w:b/>
                <w:sz w:val="22"/>
                <w:szCs w:val="22"/>
              </w:rPr>
              <w:t>.3</w:t>
            </w:r>
          </w:p>
        </w:tc>
        <w:tc>
          <w:tcPr>
            <w:tcW w:w="3891" w:type="pct"/>
            <w:shd w:val="clear" w:color="auto" w:fill="auto"/>
          </w:tcPr>
          <w:p w14:paraId="67980279" w14:textId="5ACB3241" w:rsidR="00445742" w:rsidRPr="00236DE1" w:rsidRDefault="0044574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45742">
              <w:rPr>
                <w:sz w:val="22"/>
                <w:szCs w:val="22"/>
                <w:lang w:val="fr-FR"/>
              </w:rPr>
              <w:t>Mettre le coffret de commande GammaSCAN hors tension.</w:t>
            </w:r>
          </w:p>
        </w:tc>
        <w:tc>
          <w:tcPr>
            <w:tcW w:w="556" w:type="pct"/>
          </w:tcPr>
          <w:p w14:paraId="4DA3D1BE" w14:textId="1264F02F" w:rsidR="00445742" w:rsidRPr="002F3156" w:rsidRDefault="00EE4003" w:rsidP="0044574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6618928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4752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445742" w:rsidRPr="005D451D" w14:paraId="51176EE9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4622F43" w14:textId="625ACB42" w:rsidR="00445742" w:rsidRPr="002F3156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8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.4</w:t>
            </w:r>
          </w:p>
        </w:tc>
        <w:tc>
          <w:tcPr>
            <w:tcW w:w="3891" w:type="pct"/>
            <w:shd w:val="clear" w:color="auto" w:fill="auto"/>
          </w:tcPr>
          <w:p w14:paraId="75BC0437" w14:textId="316CA11E" w:rsidR="00445742" w:rsidRPr="00236DE1" w:rsidRDefault="0044574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45742">
              <w:rPr>
                <w:sz w:val="22"/>
                <w:szCs w:val="22"/>
                <w:lang w:val="fr-FR"/>
              </w:rPr>
              <w:t>Reconnecter le fil « signal » du détecteur au niveau du bornier du coffret de commande GammaSCAN.</w:t>
            </w:r>
          </w:p>
        </w:tc>
        <w:sdt>
          <w:sdtPr>
            <w:rPr>
              <w:rFonts w:cstheme="minorHAnsi"/>
              <w:sz w:val="22"/>
              <w:szCs w:val="22"/>
            </w:rPr>
            <w:id w:val="16838551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8FA9AF4" w14:textId="67F4F1BE" w:rsidR="00445742" w:rsidRPr="002F3156" w:rsidRDefault="00E94752" w:rsidP="0044574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445742" w:rsidRPr="005D451D" w14:paraId="6E0B40E3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B06CC8B" w14:textId="0999849C" w:rsidR="00445742" w:rsidRPr="002F3156" w:rsidRDefault="000B5FAD" w:rsidP="0044574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8</w:t>
            </w:r>
            <w:r w:rsidR="00116E52">
              <w:rPr>
                <w:rFonts w:cstheme="minorHAnsi"/>
                <w:b/>
                <w:sz w:val="22"/>
                <w:szCs w:val="22"/>
              </w:rPr>
              <w:t>.5</w:t>
            </w:r>
          </w:p>
        </w:tc>
        <w:tc>
          <w:tcPr>
            <w:tcW w:w="3891" w:type="pct"/>
            <w:shd w:val="clear" w:color="auto" w:fill="auto"/>
          </w:tcPr>
          <w:p w14:paraId="1EE1B98E" w14:textId="0894C093" w:rsidR="00445742" w:rsidRPr="00236DE1" w:rsidRDefault="0044574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45742">
              <w:rPr>
                <w:sz w:val="22"/>
                <w:szCs w:val="22"/>
                <w:lang w:val="fr-FR"/>
              </w:rPr>
              <w:t>Mettre le GammaSCAN sous tension.</w:t>
            </w:r>
          </w:p>
        </w:tc>
        <w:sdt>
          <w:sdtPr>
            <w:rPr>
              <w:rFonts w:cstheme="minorHAnsi"/>
              <w:sz w:val="22"/>
              <w:szCs w:val="22"/>
            </w:rPr>
            <w:id w:val="20787843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49833E2" w14:textId="63F920A6" w:rsidR="00445742" w:rsidRPr="002F3156" w:rsidRDefault="00E94752" w:rsidP="0044574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</w:tbl>
    <w:p w14:paraId="29CBFA65" w14:textId="77777777" w:rsidR="002F3156" w:rsidRDefault="002F3156" w:rsidP="00D14D22"/>
    <w:p w14:paraId="168FF862" w14:textId="77777777" w:rsidR="00EE4003" w:rsidRDefault="00EE4003" w:rsidP="00D14D22"/>
    <w:p w14:paraId="0F51EEDF" w14:textId="77777777" w:rsidR="00EE4003" w:rsidRDefault="00EE4003" w:rsidP="00D14D22"/>
    <w:p w14:paraId="396E6196" w14:textId="77777777" w:rsidR="00EE4003" w:rsidRDefault="00EE4003" w:rsidP="00D14D22"/>
    <w:p w14:paraId="7B3CC71E" w14:textId="77777777" w:rsidR="00EE4003" w:rsidRDefault="00EE4003" w:rsidP="00D14D22"/>
    <w:p w14:paraId="648CB26A" w14:textId="77777777" w:rsidR="00EE4003" w:rsidRDefault="00EE4003" w:rsidP="00D14D22"/>
    <w:p w14:paraId="20B8025A" w14:textId="77777777" w:rsidR="00EE4003" w:rsidRDefault="00EE4003" w:rsidP="00D14D22"/>
    <w:p w14:paraId="29775614" w14:textId="77777777" w:rsidR="00EE4003" w:rsidRDefault="00EE4003" w:rsidP="00D14D22"/>
    <w:p w14:paraId="01E5657B" w14:textId="77777777" w:rsidR="00EE4003" w:rsidRDefault="00EE4003" w:rsidP="00D14D22"/>
    <w:p w14:paraId="265ADD58" w14:textId="77777777" w:rsidR="00EE4003" w:rsidRDefault="00EE4003" w:rsidP="00D14D22"/>
    <w:p w14:paraId="286212FA" w14:textId="33DF8588" w:rsidR="00445742" w:rsidRDefault="00445742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  <w:rPr>
          <w:b/>
          <w:bCs/>
          <w:color w:val="FFFFFF" w:themeColor="background1"/>
          <w:sz w:val="28"/>
          <w:szCs w:val="28"/>
        </w:rPr>
      </w:pPr>
      <w:bookmarkStart w:id="23" w:name="_Toc204079388"/>
      <w:r>
        <w:rPr>
          <w:b/>
          <w:bCs/>
          <w:color w:val="FFFFFF" w:themeColor="background1"/>
          <w:sz w:val="28"/>
          <w:szCs w:val="28"/>
        </w:rPr>
        <w:t>VERIFICATION DE L’INFORMATION D’ANOMALIE DU BRUIT DE FOND</w:t>
      </w:r>
      <w:bookmarkEnd w:id="23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445742" w:rsidRPr="005D451D" w14:paraId="7283DF97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6DD638E" w14:textId="77777777" w:rsidR="00445742" w:rsidRPr="002F3156" w:rsidRDefault="00445742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6413101" w14:textId="77777777" w:rsidR="00445742" w:rsidRPr="002F3156" w:rsidRDefault="00445742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0E01B4DB" w14:textId="0FB68B14" w:rsidR="00445742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445742" w:rsidRPr="005D451D" w14:paraId="6B3E2D8D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825A03C" w14:textId="68D5D5C8" w:rsidR="00445742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9</w:t>
            </w:r>
            <w:r w:rsidR="00116E52">
              <w:rPr>
                <w:rFonts w:cstheme="minorHAnsi"/>
                <w:b/>
                <w:bCs/>
                <w:sz w:val="22"/>
                <w:szCs w:val="22"/>
              </w:rPr>
              <w:t>.1</w:t>
            </w:r>
          </w:p>
        </w:tc>
        <w:tc>
          <w:tcPr>
            <w:tcW w:w="3891" w:type="pct"/>
            <w:shd w:val="clear" w:color="auto" w:fill="auto"/>
          </w:tcPr>
          <w:p w14:paraId="66810BB7" w14:textId="6E87DC75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Approcher une source d’un des détecteurs sans masquer les cellules de détection.</w:t>
            </w:r>
          </w:p>
        </w:tc>
        <w:sdt>
          <w:sdtPr>
            <w:rPr>
              <w:rFonts w:cstheme="minorHAnsi"/>
              <w:sz w:val="22"/>
              <w:szCs w:val="22"/>
            </w:rPr>
            <w:id w:val="-10139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FAB5739" w14:textId="5DC521CB" w:rsidR="00445742" w:rsidRPr="002F3156" w:rsidRDefault="00E94752" w:rsidP="0044574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☒</w:t>
                </w:r>
              </w:p>
            </w:tc>
          </w:sdtContent>
        </w:sdt>
      </w:tr>
      <w:tr w:rsidR="00445742" w:rsidRPr="005D451D" w14:paraId="4E9A8AA7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B666033" w14:textId="196D7079" w:rsidR="00445742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9</w:t>
            </w:r>
            <w:r w:rsidR="0033181A">
              <w:rPr>
                <w:rFonts w:cstheme="minorHAnsi"/>
                <w:b/>
                <w:sz w:val="22"/>
                <w:szCs w:val="22"/>
              </w:rPr>
              <w:t>.</w:t>
            </w:r>
            <w:r w:rsidR="00116E52">
              <w:rPr>
                <w:rFonts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891" w:type="pct"/>
            <w:shd w:val="clear" w:color="auto" w:fill="auto"/>
          </w:tcPr>
          <w:p w14:paraId="2DCD2B36" w14:textId="77777777" w:rsidR="00445742" w:rsidRDefault="0044574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445742">
              <w:rPr>
                <w:sz w:val="22"/>
                <w:szCs w:val="22"/>
                <w:lang w:val="fr-FR"/>
              </w:rPr>
              <w:t>Vérifier sur l’écran que le voyant « anomalie bruit de fond » change d’état.</w:t>
            </w:r>
          </w:p>
          <w:p w14:paraId="7756FA3C" w14:textId="77777777" w:rsidR="00E94752" w:rsidRDefault="00E9475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</w:p>
          <w:p w14:paraId="15D71532" w14:textId="2D213738" w:rsidR="00E94752" w:rsidRPr="00E94752" w:rsidRDefault="00E94752" w:rsidP="00445742">
            <w:pPr>
              <w:pStyle w:val="bttabellefliess"/>
              <w:ind w:left="0"/>
              <w:rPr>
                <w:b/>
                <w:bCs/>
                <w:color w:val="FF0000"/>
                <w:sz w:val="22"/>
                <w:szCs w:val="22"/>
                <w:lang w:val="fr-FR"/>
              </w:rPr>
            </w:pP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 xml:space="preserve">Sans mise en mesure, une source est présentée devant les détecteurs &gt; PASSAGE EN ALARME </w:t>
            </w:r>
          </w:p>
          <w:p w14:paraId="3185669C" w14:textId="238B989B" w:rsidR="00E94752" w:rsidRPr="00236DE1" w:rsidRDefault="00E94752" w:rsidP="00445742">
            <w:pPr>
              <w:pStyle w:val="bttabellefliess"/>
              <w:ind w:left="0"/>
              <w:rPr>
                <w:sz w:val="22"/>
                <w:szCs w:val="22"/>
                <w:lang w:val="fr-FR"/>
              </w:rPr>
            </w:pPr>
            <w:r w:rsidRPr="00E94752">
              <w:rPr>
                <w:b/>
                <w:bCs/>
                <w:color w:val="FF0000"/>
                <w:sz w:val="22"/>
                <w:szCs w:val="22"/>
                <w:lang w:val="fr-FR"/>
              </w:rPr>
              <w:t>Même constat pour D1, D2 D3 et D4</w:t>
            </w:r>
          </w:p>
        </w:tc>
        <w:sdt>
          <w:sdtPr>
            <w:rPr>
              <w:rFonts w:cstheme="minorHAnsi"/>
              <w:sz w:val="22"/>
              <w:szCs w:val="22"/>
            </w:rPr>
            <w:id w:val="377982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5BE3F98" w14:textId="3FE9831B" w:rsidR="00445742" w:rsidRPr="002F3156" w:rsidRDefault="0033181A" w:rsidP="00445742">
                <w:pPr>
                  <w:spacing w:before="60" w:after="60"/>
                  <w:jc w:val="center"/>
                  <w:rPr>
                    <w:rFonts w:cstheme="minorHAns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445742" w:rsidRPr="005D451D" w14:paraId="3046306B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9C5F9BE" w14:textId="139BE807" w:rsidR="00445742" w:rsidRDefault="000B5FAD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9</w:t>
            </w:r>
            <w:r w:rsidR="00116E52">
              <w:rPr>
                <w:rFonts w:cstheme="minorHAnsi"/>
                <w:b/>
                <w:sz w:val="22"/>
                <w:szCs w:val="22"/>
              </w:rPr>
              <w:t>.3</w:t>
            </w:r>
          </w:p>
        </w:tc>
        <w:tc>
          <w:tcPr>
            <w:tcW w:w="3891" w:type="pct"/>
            <w:shd w:val="clear" w:color="auto" w:fill="auto"/>
          </w:tcPr>
          <w:p w14:paraId="5B0AB607" w14:textId="2BEDCA6A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Eloigner la source et vérifier sur l’écran que le voyant repasse à son état initial.</w:t>
            </w:r>
          </w:p>
        </w:tc>
        <w:tc>
          <w:tcPr>
            <w:tcW w:w="556" w:type="pct"/>
          </w:tcPr>
          <w:p w14:paraId="44F619BD" w14:textId="1269FA25" w:rsidR="00445742" w:rsidRPr="002F3156" w:rsidRDefault="00EE4003" w:rsidP="00445742">
            <w:pPr>
              <w:spacing w:before="60" w:after="60"/>
              <w:jc w:val="center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rFonts w:cstheme="minorHAnsi"/>
                  <w:sz w:val="22"/>
                  <w:szCs w:val="22"/>
                </w:rPr>
                <w:id w:val="622113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181A">
                  <w:rPr>
                    <w:rFonts w:ascii="MS Gothic" w:eastAsia="MS Gothic" w:hAnsi="MS Gothic" w:cstheme="minorHAnsi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52086D9D" w14:textId="77777777" w:rsidR="00445742" w:rsidRDefault="00445742" w:rsidP="00D14D22"/>
    <w:p w14:paraId="1DD5451D" w14:textId="77777777" w:rsidR="00445742" w:rsidRDefault="00445742">
      <w:pPr>
        <w:spacing w:line="276" w:lineRule="auto"/>
      </w:pPr>
      <w:r>
        <w:br w:type="page"/>
      </w:r>
    </w:p>
    <w:p w14:paraId="19C92EB2" w14:textId="0DD54540" w:rsidR="00445742" w:rsidRDefault="00445742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</w:pPr>
      <w:bookmarkStart w:id="24" w:name="_Toc204079390"/>
      <w:r w:rsidRPr="00445742">
        <w:rPr>
          <w:b/>
          <w:bCs/>
          <w:color w:val="FFFFFF" w:themeColor="background1"/>
          <w:sz w:val="28"/>
          <w:szCs w:val="28"/>
        </w:rPr>
        <w:t xml:space="preserve">VERIFICATION </w:t>
      </w:r>
      <w:r>
        <w:rPr>
          <w:b/>
          <w:bCs/>
          <w:color w:val="FFFFFF" w:themeColor="background1"/>
          <w:sz w:val="28"/>
          <w:szCs w:val="28"/>
        </w:rPr>
        <w:t>DU DEFAULT CELLULE</w:t>
      </w:r>
      <w:bookmarkEnd w:id="24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445742" w:rsidRPr="005D451D" w14:paraId="0F8835AC" w14:textId="77777777" w:rsidTr="00F81A7F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4AA24038" w14:textId="77777777" w:rsidR="00445742" w:rsidRPr="002F3156" w:rsidRDefault="00445742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4D86830D" w14:textId="77777777" w:rsidR="00445742" w:rsidRPr="002F3156" w:rsidRDefault="00445742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C5E7A57" w14:textId="64BEAF4B" w:rsidR="00445742" w:rsidRPr="002F3156" w:rsidRDefault="000B5FAD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445742" w:rsidRPr="005D451D" w14:paraId="472B54F3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77FC7B2" w14:textId="7969B10C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bCs/>
                <w:sz w:val="22"/>
                <w:szCs w:val="22"/>
              </w:rPr>
              <w:t>1</w:t>
            </w:r>
            <w:r>
              <w:rPr>
                <w:rFonts w:cstheme="minorHAnsi"/>
                <w:b/>
                <w:bCs/>
                <w:sz w:val="22"/>
                <w:szCs w:val="22"/>
              </w:rPr>
              <w:t>.1</w:t>
            </w:r>
          </w:p>
        </w:tc>
        <w:tc>
          <w:tcPr>
            <w:tcW w:w="3891" w:type="pct"/>
            <w:shd w:val="clear" w:color="auto" w:fill="auto"/>
          </w:tcPr>
          <w:p w14:paraId="551800BA" w14:textId="77777777" w:rsid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Déconnecter le fil d’alimentation des cellules de détection de présence au niveau du bornier du coffret de commande GammaSCAN.</w:t>
            </w:r>
          </w:p>
          <w:p w14:paraId="015C6ACD" w14:textId="77777777" w:rsidR="00EF15CD" w:rsidRDefault="00EF15CD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  <w:p w14:paraId="481FE824" w14:textId="1B7F8A9D" w:rsidR="00EF15CD" w:rsidRPr="00EF15CD" w:rsidRDefault="00EE4003" w:rsidP="00445742">
            <w:pPr>
              <w:rPr>
                <w:rFonts w:ascii="Frutiger LT Std 55 Roman" w:eastAsia="Times New Roman" w:hAnsi="Frutiger LT Std 55 Roman" w:cs="Times New Roman"/>
                <w:b/>
                <w:bCs/>
                <w:color w:val="FF0000"/>
                <w:sz w:val="22"/>
                <w:szCs w:val="22"/>
                <w:lang w:eastAsia="en-GB" w:bidi="en-GB"/>
              </w:rPr>
            </w:pPr>
            <w:r w:rsidRPr="00EF15CD">
              <w:rPr>
                <w:rFonts w:ascii="Frutiger LT Std 55 Roman" w:eastAsia="Times New Roman" w:hAnsi="Frutiger LT Std 55 Roman" w:cs="Times New Roman"/>
                <w:b/>
                <w:bCs/>
                <w:color w:val="FF0000"/>
                <w:sz w:val="22"/>
                <w:szCs w:val="22"/>
                <w:lang w:eastAsia="en-GB" w:bidi="en-GB"/>
              </w:rPr>
              <w:t>Cellules déconnectées</w:t>
            </w:r>
            <w:r w:rsidR="00EF15CD" w:rsidRPr="00EF15CD">
              <w:rPr>
                <w:rFonts w:ascii="Frutiger LT Std 55 Roman" w:eastAsia="Times New Roman" w:hAnsi="Frutiger LT Std 55 Roman" w:cs="Times New Roman"/>
                <w:b/>
                <w:bCs/>
                <w:color w:val="FF0000"/>
                <w:sz w:val="22"/>
                <w:szCs w:val="22"/>
                <w:lang w:eastAsia="en-GB" w:bidi="en-GB"/>
              </w:rPr>
              <w:t> : Passage de défaut remonté</w:t>
            </w:r>
          </w:p>
          <w:p w14:paraId="7C1CEB0D" w14:textId="2A786BB4" w:rsidR="00EF15CD" w:rsidRPr="00445742" w:rsidRDefault="00EF15CD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EF15CD">
              <w:rPr>
                <w:rFonts w:ascii="Frutiger LT Std 55 Roman" w:eastAsia="Times New Roman" w:hAnsi="Frutiger LT Std 55 Roman" w:cs="Times New Roman"/>
                <w:b/>
                <w:bCs/>
                <w:color w:val="FF0000"/>
                <w:sz w:val="22"/>
                <w:szCs w:val="22"/>
                <w:lang w:eastAsia="en-GB" w:bidi="en-GB"/>
              </w:rPr>
              <w:t>Passage avec source &gt; anomalie BdF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2456925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C72476F" w14:textId="0BC3BDBD" w:rsidR="00445742" w:rsidRPr="00445742" w:rsidRDefault="00EF15CD" w:rsidP="00445742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☒</w:t>
                </w:r>
              </w:p>
            </w:tc>
          </w:sdtContent>
        </w:sdt>
      </w:tr>
      <w:tr w:rsidR="00445742" w:rsidRPr="005D451D" w14:paraId="55726A15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466D035" w14:textId="4C423051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1</w:t>
            </w:r>
            <w:r>
              <w:rPr>
                <w:rFonts w:cstheme="minorHAnsi"/>
                <w:b/>
                <w:sz w:val="22"/>
                <w:szCs w:val="22"/>
              </w:rPr>
              <w:t>.2</w:t>
            </w:r>
          </w:p>
        </w:tc>
        <w:tc>
          <w:tcPr>
            <w:tcW w:w="3891" w:type="pct"/>
            <w:shd w:val="clear" w:color="auto" w:fill="auto"/>
          </w:tcPr>
          <w:p w14:paraId="574E6A9A" w14:textId="04967B75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Vérifier que la lampe </w:t>
            </w:r>
            <w:r w:rsidR="005563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bleue</w:t>
            </w: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« MESURE » est allumée et attendre le temps prédéfini 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430179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65C7E9E" w14:textId="5430321D" w:rsidR="00445742" w:rsidRPr="00445742" w:rsidRDefault="0033181A" w:rsidP="00445742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445742" w:rsidRPr="005D451D" w14:paraId="55BCCDA3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15C9D0B" w14:textId="77BF3536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1</w:t>
            </w:r>
            <w:r>
              <w:rPr>
                <w:rFonts w:cstheme="minorHAnsi"/>
                <w:b/>
                <w:sz w:val="22"/>
                <w:szCs w:val="22"/>
              </w:rPr>
              <w:t>.3</w:t>
            </w:r>
          </w:p>
        </w:tc>
        <w:tc>
          <w:tcPr>
            <w:tcW w:w="3891" w:type="pct"/>
            <w:shd w:val="clear" w:color="auto" w:fill="auto"/>
          </w:tcPr>
          <w:p w14:paraId="79017AAC" w14:textId="5D0A70D7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Vérifier l’extinction de la lampe verte « MARCHE » sur le panneau avant et le passage en rouge du voyant « défaut » sur l’écran.</w:t>
            </w:r>
          </w:p>
        </w:tc>
        <w:tc>
          <w:tcPr>
            <w:tcW w:w="556" w:type="pct"/>
          </w:tcPr>
          <w:p w14:paraId="48CC03DB" w14:textId="01118DBD" w:rsidR="00445742" w:rsidRPr="00445742" w:rsidRDefault="00EE4003" w:rsidP="00445742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213914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181A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445742" w:rsidRPr="005D451D" w14:paraId="67B4626D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6FEF90E" w14:textId="460C1571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1</w:t>
            </w:r>
            <w:r>
              <w:rPr>
                <w:rFonts w:cstheme="minorHAnsi"/>
                <w:b/>
                <w:sz w:val="22"/>
                <w:szCs w:val="22"/>
              </w:rPr>
              <w:t>.4</w:t>
            </w:r>
          </w:p>
        </w:tc>
        <w:tc>
          <w:tcPr>
            <w:tcW w:w="3891" w:type="pct"/>
            <w:shd w:val="clear" w:color="auto" w:fill="auto"/>
          </w:tcPr>
          <w:p w14:paraId="3EA56DC5" w14:textId="03671378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Mettre le coffret de commande GammaSCAN hors tension.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1430399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B70F6AE" w14:textId="5C68359B" w:rsidR="00445742" w:rsidRPr="00445742" w:rsidRDefault="0033181A" w:rsidP="00445742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445742" w:rsidRPr="005D451D" w14:paraId="0C2A9AA5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E30DB20" w14:textId="6E587499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1</w:t>
            </w:r>
            <w:r>
              <w:rPr>
                <w:rFonts w:cstheme="minorHAnsi"/>
                <w:b/>
                <w:sz w:val="22"/>
                <w:szCs w:val="22"/>
              </w:rPr>
              <w:t>.5</w:t>
            </w:r>
          </w:p>
        </w:tc>
        <w:tc>
          <w:tcPr>
            <w:tcW w:w="3891" w:type="pct"/>
            <w:shd w:val="clear" w:color="auto" w:fill="auto"/>
          </w:tcPr>
          <w:p w14:paraId="035300D8" w14:textId="46B1D4A7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Reconnecter le fil d’alimentation des cellules au niveau du bornier du coffret de commande GammaSCAN.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1830978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2540403" w14:textId="0E1B9E53" w:rsidR="00445742" w:rsidRPr="00445742" w:rsidRDefault="0033181A" w:rsidP="00445742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445742" w:rsidRPr="005D451D" w14:paraId="6111DBB1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97B7538" w14:textId="0A4BD027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1</w:t>
            </w:r>
            <w:r>
              <w:rPr>
                <w:rFonts w:cstheme="minorHAnsi"/>
                <w:b/>
                <w:sz w:val="22"/>
                <w:szCs w:val="22"/>
              </w:rPr>
              <w:t>.6</w:t>
            </w:r>
          </w:p>
        </w:tc>
        <w:tc>
          <w:tcPr>
            <w:tcW w:w="3891" w:type="pct"/>
            <w:shd w:val="clear" w:color="auto" w:fill="auto"/>
          </w:tcPr>
          <w:p w14:paraId="704CD7E8" w14:textId="17460EC2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Mettre le GammaSCAN sous tension.</w:t>
            </w:r>
          </w:p>
        </w:tc>
        <w:tc>
          <w:tcPr>
            <w:tcW w:w="556" w:type="pct"/>
          </w:tcPr>
          <w:p w14:paraId="4F03D511" w14:textId="53D23B6B" w:rsidR="00445742" w:rsidRPr="00445742" w:rsidRDefault="00EE4003" w:rsidP="00445742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-183467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181A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445742" w:rsidRPr="005D451D" w14:paraId="5270F1DB" w14:textId="77777777" w:rsidTr="00F81A7F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A3265A1" w14:textId="163816F3" w:rsidR="00445742" w:rsidRDefault="00116E52" w:rsidP="00445742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1</w:t>
            </w:r>
            <w:r>
              <w:rPr>
                <w:rFonts w:cstheme="minorHAnsi"/>
                <w:b/>
                <w:sz w:val="22"/>
                <w:szCs w:val="22"/>
              </w:rPr>
              <w:t>.7</w:t>
            </w:r>
          </w:p>
        </w:tc>
        <w:tc>
          <w:tcPr>
            <w:tcW w:w="3891" w:type="pct"/>
            <w:shd w:val="clear" w:color="auto" w:fill="auto"/>
          </w:tcPr>
          <w:p w14:paraId="4A718BC8" w14:textId="1937D24F" w:rsidR="00445742" w:rsidRPr="00445742" w:rsidRDefault="00445742" w:rsidP="0044574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Vérifier le bon fonctionnement du système.</w:t>
            </w:r>
          </w:p>
        </w:tc>
        <w:tc>
          <w:tcPr>
            <w:tcW w:w="556" w:type="pct"/>
          </w:tcPr>
          <w:p w14:paraId="010C5DA3" w14:textId="35FC9457" w:rsidR="00445742" w:rsidRPr="00445742" w:rsidRDefault="00EE4003" w:rsidP="00445742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1189018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181A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</w:tbl>
    <w:p w14:paraId="1B8C5906" w14:textId="5A58B016" w:rsidR="00445742" w:rsidRDefault="00445742" w:rsidP="00445742"/>
    <w:p w14:paraId="58456D66" w14:textId="77777777" w:rsidR="00F27652" w:rsidRDefault="00F27652">
      <w:pPr>
        <w:spacing w:line="276" w:lineRule="auto"/>
      </w:pPr>
      <w:r>
        <w:br w:type="page"/>
      </w:r>
    </w:p>
    <w:p w14:paraId="1EA9834E" w14:textId="4A9BC319" w:rsidR="00F27652" w:rsidRPr="00F27652" w:rsidRDefault="00F27652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</w:pPr>
      <w:bookmarkStart w:id="25" w:name="_Toc204079391"/>
      <w:r w:rsidRPr="00445742">
        <w:rPr>
          <w:b/>
          <w:bCs/>
          <w:color w:val="FFFFFF" w:themeColor="background1"/>
          <w:sz w:val="28"/>
          <w:szCs w:val="28"/>
        </w:rPr>
        <w:t xml:space="preserve">VERIFICATION </w:t>
      </w:r>
      <w:r>
        <w:rPr>
          <w:b/>
          <w:bCs/>
          <w:color w:val="FFFFFF" w:themeColor="background1"/>
          <w:sz w:val="28"/>
          <w:szCs w:val="28"/>
        </w:rPr>
        <w:t>DE LA LIMITE DE DETECTION EN MOUVEMENT</w:t>
      </w:r>
      <w:bookmarkEnd w:id="25"/>
    </w:p>
    <w:p w14:paraId="676C72AB" w14:textId="30D2C8B5" w:rsidR="00F27652" w:rsidRDefault="00F27652" w:rsidP="00F27652">
      <w:r>
        <w:t xml:space="preserve">Dans un souci pratique, La vérification des </w:t>
      </w:r>
      <w:r w:rsidR="00804BFF">
        <w:t>activités minimales détectables</w:t>
      </w:r>
      <w:r>
        <w:t xml:space="preserve"> sera assurée avec le portique GammaSCAN </w:t>
      </w:r>
      <w:r w:rsidR="00804BFF">
        <w:t>déjà installé sur le site BERTHOLD. Ce portique présente les mêmes caractéristiques que celui qui sera livré au CEA CESTA.</w:t>
      </w:r>
      <w:r>
        <w:t xml:space="preserve"> </w:t>
      </w:r>
    </w:p>
    <w:p w14:paraId="44FF3ECD" w14:textId="35D39F81" w:rsidR="00A317CE" w:rsidRDefault="00A317CE" w:rsidP="00A317CE">
      <w:pPr>
        <w:jc w:val="center"/>
        <w:rPr>
          <w:noProof/>
        </w:rPr>
      </w:pPr>
    </w:p>
    <w:p w14:paraId="5A8856F8" w14:textId="77777777" w:rsidR="0033181A" w:rsidRDefault="0033181A" w:rsidP="00A317CE">
      <w:pPr>
        <w:jc w:val="center"/>
        <w:rPr>
          <w:noProof/>
        </w:rPr>
      </w:pPr>
    </w:p>
    <w:p w14:paraId="7B7B7DE8" w14:textId="66399F86" w:rsidR="0033181A" w:rsidRDefault="0033181A" w:rsidP="00A317CE">
      <w:pPr>
        <w:jc w:val="center"/>
        <w:rPr>
          <w:noProof/>
        </w:rPr>
      </w:pPr>
      <w:r>
        <w:rPr>
          <w:noProof/>
        </w:rPr>
        <w:t>PHOTO</w:t>
      </w:r>
    </w:p>
    <w:p w14:paraId="72461D05" w14:textId="77777777" w:rsidR="0033181A" w:rsidRDefault="0033181A" w:rsidP="00A317CE">
      <w:pPr>
        <w:jc w:val="center"/>
        <w:rPr>
          <w:noProof/>
        </w:rPr>
      </w:pPr>
    </w:p>
    <w:p w14:paraId="15D49B17" w14:textId="77777777" w:rsidR="0033181A" w:rsidRDefault="0033181A" w:rsidP="00A317CE">
      <w:pPr>
        <w:jc w:val="center"/>
        <w:rPr>
          <w:noProof/>
        </w:rPr>
      </w:pPr>
    </w:p>
    <w:p w14:paraId="3266177B" w14:textId="77777777" w:rsidR="000B5FAD" w:rsidRDefault="000B5FAD" w:rsidP="00A317CE">
      <w:pPr>
        <w:jc w:val="center"/>
        <w:rPr>
          <w:noProof/>
        </w:rPr>
      </w:pPr>
    </w:p>
    <w:p w14:paraId="34511D5A" w14:textId="77777777" w:rsidR="000B5FAD" w:rsidRDefault="000B5FAD" w:rsidP="00A317CE">
      <w:pPr>
        <w:jc w:val="center"/>
        <w:rPr>
          <w:noProof/>
        </w:rPr>
      </w:pPr>
    </w:p>
    <w:p w14:paraId="1720E751" w14:textId="77777777" w:rsidR="0033181A" w:rsidRDefault="0033181A" w:rsidP="00A317CE">
      <w:pPr>
        <w:jc w:val="center"/>
      </w:pP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F27652" w:rsidRPr="005D451D" w14:paraId="359F0BD2" w14:textId="77777777" w:rsidTr="008107CD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681F047A" w14:textId="77777777" w:rsidR="00F27652" w:rsidRPr="002F3156" w:rsidRDefault="00F27652" w:rsidP="008107CD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08FB9E8E" w14:textId="77777777" w:rsidR="00F27652" w:rsidRPr="002F3156" w:rsidRDefault="00F27652" w:rsidP="008107CD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7FE6615" w14:textId="4449992B" w:rsidR="00F27652" w:rsidRPr="002F3156" w:rsidRDefault="0033181A" w:rsidP="008107CD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F27652" w:rsidRPr="005D451D" w14:paraId="7EC7138C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195491D" w14:textId="35A22111" w:rsidR="00F27652" w:rsidRDefault="00F27652" w:rsidP="008107CD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cstheme="minorHAnsi"/>
                <w:b/>
                <w:bCs/>
                <w:sz w:val="22"/>
                <w:szCs w:val="22"/>
              </w:rPr>
              <w:t>.1</w:t>
            </w:r>
          </w:p>
        </w:tc>
        <w:tc>
          <w:tcPr>
            <w:tcW w:w="3891" w:type="pct"/>
            <w:shd w:val="clear" w:color="auto" w:fill="auto"/>
          </w:tcPr>
          <w:p w14:paraId="7C20ADE7" w14:textId="77777777" w:rsidR="00F27652" w:rsidRDefault="00F810CE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de bruit de fond de chacun des détecteurs</w:t>
            </w:r>
            <w:r w:rsidR="00E50D5E"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 :</w:t>
            </w:r>
          </w:p>
          <w:p w14:paraId="1DF6C05B" w14:textId="3B6983D1" w:rsidR="002B746C" w:rsidRDefault="002B746C" w:rsidP="002B746C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Détecteur 1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  <w:r w:rsidR="0033181A">
              <w:rPr>
                <w:sz w:val="22"/>
                <w:szCs w:val="22"/>
                <w:lang w:val="fr-FR"/>
              </w:rPr>
              <w:t xml:space="preserve">          </w:t>
            </w:r>
            <w:r>
              <w:rPr>
                <w:sz w:val="22"/>
                <w:szCs w:val="22"/>
                <w:lang w:val="fr-FR"/>
              </w:rPr>
              <w:t xml:space="preserve">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: </w:t>
            </w:r>
            <w:r w:rsidR="0033181A">
              <w:rPr>
                <w:sz w:val="22"/>
                <w:szCs w:val="22"/>
                <w:lang w:val="fr-FR"/>
              </w:rPr>
              <w:t xml:space="preserve">        </w:t>
            </w:r>
            <w:r>
              <w:rPr>
                <w:sz w:val="22"/>
                <w:szCs w:val="22"/>
                <w:lang w:val="fr-FR"/>
              </w:rPr>
              <w:t xml:space="preserve"> µSv/h</w:t>
            </w:r>
          </w:p>
          <w:p w14:paraId="57E8BA02" w14:textId="3FDE4E43" w:rsidR="002B746C" w:rsidRDefault="002B746C" w:rsidP="002B746C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Détecteur 2 :</w:t>
            </w:r>
            <w:r>
              <w:rPr>
                <w:sz w:val="22"/>
                <w:szCs w:val="22"/>
                <w:lang w:val="fr-FR"/>
              </w:rPr>
              <w:t xml:space="preserve"> </w:t>
            </w:r>
            <w:r w:rsidR="0033181A">
              <w:rPr>
                <w:sz w:val="22"/>
                <w:szCs w:val="22"/>
                <w:lang w:val="fr-FR"/>
              </w:rPr>
              <w:t xml:space="preserve">          </w:t>
            </w:r>
            <w:r>
              <w:rPr>
                <w:sz w:val="22"/>
                <w:szCs w:val="22"/>
                <w:lang w:val="fr-FR"/>
              </w:rPr>
              <w:t xml:space="preserve">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 xml:space="preserve"> : </w:t>
            </w:r>
            <w:r w:rsidR="0033181A">
              <w:rPr>
                <w:sz w:val="22"/>
                <w:szCs w:val="22"/>
                <w:lang w:val="fr-FR"/>
              </w:rPr>
              <w:t xml:space="preserve">        </w:t>
            </w:r>
            <w:r>
              <w:rPr>
                <w:sz w:val="22"/>
                <w:szCs w:val="22"/>
                <w:lang w:val="fr-FR"/>
              </w:rPr>
              <w:t xml:space="preserve"> µSv/h</w:t>
            </w:r>
          </w:p>
          <w:p w14:paraId="0D8BD1C9" w14:textId="15AF1A7D" w:rsidR="0033181A" w:rsidRPr="002F3156" w:rsidRDefault="0033181A" w:rsidP="0033181A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3</w:t>
            </w:r>
            <w:r w:rsidRPr="002F3156">
              <w:rPr>
                <w:sz w:val="22"/>
                <w:szCs w:val="22"/>
                <w:lang w:val="fr-FR"/>
              </w:rPr>
              <w:t> :</w:t>
            </w:r>
            <w:r>
              <w:rPr>
                <w:sz w:val="22"/>
                <w:szCs w:val="22"/>
                <w:lang w:val="fr-FR"/>
              </w:rPr>
              <w:t xml:space="preserve">           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:          µSv/h</w:t>
            </w:r>
          </w:p>
          <w:p w14:paraId="4FB929F7" w14:textId="5372CC70" w:rsidR="0033181A" w:rsidRPr="0033181A" w:rsidRDefault="0033181A" w:rsidP="0033181A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4</w:t>
            </w:r>
            <w:r w:rsidRPr="002F3156">
              <w:rPr>
                <w:sz w:val="22"/>
                <w:szCs w:val="22"/>
                <w:lang w:val="fr-FR"/>
              </w:rPr>
              <w:t> :</w:t>
            </w:r>
            <w:r>
              <w:rPr>
                <w:sz w:val="22"/>
                <w:szCs w:val="22"/>
                <w:lang w:val="fr-FR"/>
              </w:rPr>
              <w:t xml:space="preserve">           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:          µSv/h</w:t>
            </w:r>
          </w:p>
          <w:p w14:paraId="47229E7F" w14:textId="66B64E44" w:rsidR="00E50D5E" w:rsidRPr="00445742" w:rsidRDefault="00E50D5E" w:rsidP="002B746C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1043603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6275A7C" w14:textId="2EA9C558" w:rsidR="00F27652" w:rsidRPr="00445742" w:rsidRDefault="0033181A" w:rsidP="008107C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F27652" w:rsidRPr="005D451D" w14:paraId="792BBD56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645CD28" w14:textId="24CEB502" w:rsidR="00F27652" w:rsidRDefault="00F27652" w:rsidP="008107CD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.2</w:t>
            </w:r>
          </w:p>
        </w:tc>
        <w:tc>
          <w:tcPr>
            <w:tcW w:w="3891" w:type="pct"/>
            <w:shd w:val="clear" w:color="auto" w:fill="auto"/>
          </w:tcPr>
          <w:p w14:paraId="0DA38A75" w14:textId="77777777" w:rsidR="00F27652" w:rsidRDefault="00F810CE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Fixer la source utilisée pour les tests (C</w:t>
            </w:r>
            <w:r w:rsidR="00097777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o60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) sur un des côtés intérieurs du véhicule choisi. </w:t>
            </w:r>
          </w:p>
          <w:p w14:paraId="2EDC5591" w14:textId="0CA68B73" w:rsidR="00586ECC" w:rsidRPr="00445742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La source a été fixées sur le toit du véhicule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700017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5CB73F1" w14:textId="02AC5C6F" w:rsidR="00F27652" w:rsidRPr="00445742" w:rsidRDefault="0033181A" w:rsidP="008107C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F27652" w:rsidRPr="005D451D" w14:paraId="2859332D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E0B95D0" w14:textId="6D978D12" w:rsidR="00F27652" w:rsidRDefault="00F27652" w:rsidP="008107CD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.3</w:t>
            </w:r>
          </w:p>
        </w:tc>
        <w:tc>
          <w:tcPr>
            <w:tcW w:w="3891" w:type="pct"/>
            <w:shd w:val="clear" w:color="auto" w:fill="auto"/>
          </w:tcPr>
          <w:p w14:paraId="3D7F12EC" w14:textId="4F6F2B16" w:rsidR="00F27652" w:rsidRPr="00445742" w:rsidRDefault="00F810CE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Démarrer le véhicule et rouler entre les deux détecteurs en s’assurant de maintenir une vitesse de 5km/h</w:t>
            </w:r>
            <w:r w:rsidR="00F27652"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.</w:t>
            </w:r>
          </w:p>
        </w:tc>
        <w:tc>
          <w:tcPr>
            <w:tcW w:w="556" w:type="pct"/>
          </w:tcPr>
          <w:p w14:paraId="4F05B0B7" w14:textId="5CB1A825" w:rsidR="00F27652" w:rsidRPr="00445742" w:rsidRDefault="00EE4003" w:rsidP="008107CD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148882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181A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F27652" w:rsidRPr="005D451D" w14:paraId="02E15B9D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10CFEE6" w14:textId="66936771" w:rsidR="00F27652" w:rsidRDefault="00F27652" w:rsidP="008107C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.4</w:t>
            </w:r>
          </w:p>
        </w:tc>
        <w:tc>
          <w:tcPr>
            <w:tcW w:w="3891" w:type="pct"/>
            <w:shd w:val="clear" w:color="auto" w:fill="auto"/>
          </w:tcPr>
          <w:p w14:paraId="4D6E1D96" w14:textId="77777777" w:rsidR="00F27652" w:rsidRDefault="00E50D5E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mesurée lors du passage :</w:t>
            </w:r>
          </w:p>
          <w:p w14:paraId="24C8C89D" w14:textId="4366168F" w:rsidR="00E50D5E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1 :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Cp/S</w:t>
            </w:r>
          </w:p>
          <w:p w14:paraId="6D4F9029" w14:textId="2335F4A9" w:rsidR="00586ECC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2 :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Cp/S</w:t>
            </w:r>
          </w:p>
          <w:p w14:paraId="0B7E6ED6" w14:textId="4CF9BE98" w:rsidR="0033181A" w:rsidRDefault="0033181A" w:rsidP="0033181A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3 :            Cp/S</w:t>
            </w:r>
          </w:p>
          <w:p w14:paraId="0C6EBED1" w14:textId="55371121" w:rsidR="0033181A" w:rsidRDefault="0033181A" w:rsidP="0033181A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4 :            Cp/S</w:t>
            </w:r>
          </w:p>
          <w:p w14:paraId="6A9B5DD9" w14:textId="1A96EAF5" w:rsidR="00586ECC" w:rsidRPr="00445742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Vitesse affichée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Km/h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54601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56C32AF" w14:textId="77F56144" w:rsidR="00F27652" w:rsidRPr="00445742" w:rsidRDefault="0033181A" w:rsidP="008107C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F27652" w:rsidRPr="005D451D" w14:paraId="5ED29A3D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A844910" w14:textId="17D353DB" w:rsidR="00F27652" w:rsidRDefault="00F27652" w:rsidP="008107C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.5</w:t>
            </w:r>
          </w:p>
        </w:tc>
        <w:tc>
          <w:tcPr>
            <w:tcW w:w="3891" w:type="pct"/>
            <w:shd w:val="clear" w:color="auto" w:fill="auto"/>
          </w:tcPr>
          <w:p w14:paraId="5FF3B90A" w14:textId="1CA4ED1A" w:rsidR="00A16E1D" w:rsidRPr="005546DD" w:rsidRDefault="00E50D5E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En déduire avec le temps de passage devant le détecteur la limite de détection associée :</w:t>
            </w:r>
            <w:r w:rsidR="005546DD"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moyenne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</w:t>
            </w:r>
            <w:r w:rsidR="005546DD" w:rsidRPr="00B133E6">
              <w:rPr>
                <w:rFonts w:ascii="Frutiger LT Std 55 Roman" w:eastAsia="Times New Roman" w:hAnsi="Frutiger LT Std 55 Roman" w:cs="Times New Roman"/>
                <w:b/>
                <w:bCs/>
                <w:sz w:val="22"/>
                <w:szCs w:val="22"/>
                <w:lang w:eastAsia="en-GB" w:bidi="en-GB"/>
              </w:rPr>
              <w:t xml:space="preserve"> kBq.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1415431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40E9764" w14:textId="77777777" w:rsidR="00F27652" w:rsidRPr="00445742" w:rsidRDefault="00F27652" w:rsidP="008107C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 w:rsidRPr="00445742">
                  <w:rPr>
                    <w:rFonts w:ascii="Segoe UI Symbol" w:eastAsia="Times New Roman" w:hAnsi="Segoe UI Symbol" w:cs="Segoe UI Symbol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F27652" w:rsidRPr="005D451D" w14:paraId="263DD0E4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073F7DE" w14:textId="627A4796" w:rsidR="00F27652" w:rsidRDefault="00F27652" w:rsidP="008107C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.6</w:t>
            </w:r>
          </w:p>
        </w:tc>
        <w:tc>
          <w:tcPr>
            <w:tcW w:w="3891" w:type="pct"/>
            <w:shd w:val="clear" w:color="auto" w:fill="auto"/>
          </w:tcPr>
          <w:p w14:paraId="3E6B2CD6" w14:textId="77777777" w:rsidR="00F27652" w:rsidRDefault="00E50D5E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Refaire la même procédure avec une vitesse de 10 km/h Valeur mesurée :</w:t>
            </w:r>
          </w:p>
          <w:p w14:paraId="675E2E9F" w14:textId="6FD94E22" w:rsidR="00E50D5E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1 :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Cp/s</w:t>
            </w:r>
          </w:p>
          <w:p w14:paraId="3A4AC091" w14:textId="4D863095" w:rsidR="00586ECC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2 :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Cp/s</w:t>
            </w:r>
          </w:p>
          <w:p w14:paraId="19D1F15F" w14:textId="77777777" w:rsidR="0033181A" w:rsidRDefault="0033181A" w:rsidP="0033181A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2 :             Cp/s</w:t>
            </w:r>
          </w:p>
          <w:p w14:paraId="26257B31" w14:textId="77777777" w:rsidR="0033181A" w:rsidRDefault="0033181A" w:rsidP="0033181A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2 :             Cp/s</w:t>
            </w:r>
          </w:p>
          <w:p w14:paraId="0BF8D419" w14:textId="65125440" w:rsidR="00586ECC" w:rsidRPr="00445742" w:rsidRDefault="00586ECC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Vitesse affichée :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Km</w:t>
            </w:r>
            <w:r w:rsidR="00421D5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/h</w:t>
            </w:r>
          </w:p>
        </w:tc>
        <w:tc>
          <w:tcPr>
            <w:tcW w:w="556" w:type="pct"/>
          </w:tcPr>
          <w:p w14:paraId="63ED6B64" w14:textId="4475A05D" w:rsidR="00F27652" w:rsidRPr="00445742" w:rsidRDefault="00EE4003" w:rsidP="008107CD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-49071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181A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F27652" w:rsidRPr="005D451D" w14:paraId="03F0CA56" w14:textId="77777777" w:rsidTr="008107C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C839472" w14:textId="49D90EC3" w:rsidR="00F27652" w:rsidRPr="005546DD" w:rsidRDefault="00F27652" w:rsidP="008107C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5546DD"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 w:rsidRPr="005546DD">
              <w:rPr>
                <w:rFonts w:cstheme="minorHAnsi"/>
                <w:b/>
                <w:sz w:val="22"/>
                <w:szCs w:val="22"/>
              </w:rPr>
              <w:t>.7</w:t>
            </w:r>
          </w:p>
        </w:tc>
        <w:tc>
          <w:tcPr>
            <w:tcW w:w="3891" w:type="pct"/>
            <w:shd w:val="clear" w:color="auto" w:fill="auto"/>
          </w:tcPr>
          <w:p w14:paraId="23934A8D" w14:textId="5C8BA91D" w:rsidR="00F27652" w:rsidRPr="005546DD" w:rsidRDefault="00A16E1D" w:rsidP="008107C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En déduire avec le temps de passage devant le détecteur la limite de détection associée :</w:t>
            </w:r>
            <w:r w:rsidR="005546DD"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moyenne : </w:t>
            </w:r>
            <w:r w:rsidR="0033181A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</w:t>
            </w:r>
            <w:r w:rsidR="005546DD" w:rsidRPr="00B133E6">
              <w:rPr>
                <w:rFonts w:ascii="Frutiger LT Std 55 Roman" w:eastAsia="Times New Roman" w:hAnsi="Frutiger LT Std 55 Roman" w:cs="Times New Roman"/>
                <w:b/>
                <w:bCs/>
                <w:sz w:val="22"/>
                <w:szCs w:val="22"/>
                <w:lang w:eastAsia="en-GB" w:bidi="en-GB"/>
              </w:rPr>
              <w:t xml:space="preserve"> kBq</w:t>
            </w:r>
          </w:p>
          <w:p w14:paraId="4EE2962E" w14:textId="51C0DCE2" w:rsidR="00A16E1D" w:rsidRPr="005546DD" w:rsidRDefault="00A16E1D" w:rsidP="005546D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</w:tc>
        <w:tc>
          <w:tcPr>
            <w:tcW w:w="556" w:type="pct"/>
          </w:tcPr>
          <w:p w14:paraId="65A84876" w14:textId="77777777" w:rsidR="00F27652" w:rsidRPr="00445742" w:rsidRDefault="00EE4003" w:rsidP="008107CD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548351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7652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987516" w:rsidRPr="005D451D" w14:paraId="0A484F5D" w14:textId="77777777" w:rsidTr="0059553D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57942CE2" w14:textId="77777777" w:rsidR="00987516" w:rsidRPr="002F3156" w:rsidRDefault="00987516" w:rsidP="0059553D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6A8AADCC" w14:textId="77777777" w:rsidR="00987516" w:rsidRPr="002F3156" w:rsidRDefault="00987516" w:rsidP="0059553D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653A57D4" w14:textId="77777777" w:rsidR="00987516" w:rsidRPr="002F3156" w:rsidRDefault="00987516" w:rsidP="0059553D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proofErr w:type="gramStart"/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  <w:proofErr w:type="gramEnd"/>
          </w:p>
        </w:tc>
      </w:tr>
      <w:tr w:rsidR="00987516" w:rsidRPr="005D451D" w14:paraId="05355AE7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319531E" w14:textId="656486CD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bCs/>
                <w:sz w:val="22"/>
                <w:szCs w:val="22"/>
              </w:rPr>
              <w:t>2</w:t>
            </w:r>
            <w:r>
              <w:rPr>
                <w:rFonts w:cstheme="minorHAnsi"/>
                <w:b/>
                <w:bCs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891" w:type="pct"/>
            <w:shd w:val="clear" w:color="auto" w:fill="auto"/>
          </w:tcPr>
          <w:p w14:paraId="4D965F71" w14:textId="77777777" w:rsidR="00987516" w:rsidRPr="00B133E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B133E6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de bruit de fond de chacun des détecteurs :</w:t>
            </w:r>
          </w:p>
          <w:p w14:paraId="4E23BC8D" w14:textId="43F853A6" w:rsidR="005546DD" w:rsidRPr="00B133E6" w:rsidRDefault="005546DD" w:rsidP="005546DD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B133E6">
              <w:rPr>
                <w:sz w:val="22"/>
                <w:szCs w:val="22"/>
                <w:lang w:val="fr-FR"/>
              </w:rPr>
              <w:t xml:space="preserve">Détecteur 1 : </w:t>
            </w:r>
            <w:r w:rsidR="00455792">
              <w:rPr>
                <w:sz w:val="22"/>
                <w:szCs w:val="22"/>
                <w:lang w:val="fr-FR"/>
              </w:rPr>
              <w:t xml:space="preserve">          </w:t>
            </w:r>
            <w:r w:rsidRPr="00B133E6">
              <w:rPr>
                <w:sz w:val="22"/>
                <w:szCs w:val="22"/>
                <w:lang w:val="fr-FR"/>
              </w:rPr>
              <w:t xml:space="preserve"> Cp/s                                   </w:t>
            </w:r>
            <w:proofErr w:type="spellStart"/>
            <w:r w:rsidRPr="00B133E6">
              <w:rPr>
                <w:sz w:val="22"/>
                <w:szCs w:val="22"/>
                <w:lang w:val="fr-FR"/>
              </w:rPr>
              <w:t>DeD</w:t>
            </w:r>
            <w:proofErr w:type="spellEnd"/>
            <w:r w:rsidRPr="00B133E6">
              <w:rPr>
                <w:sz w:val="22"/>
                <w:szCs w:val="22"/>
                <w:lang w:val="fr-FR"/>
              </w:rPr>
              <w:t xml:space="preserve"> : </w:t>
            </w:r>
            <w:r w:rsidR="00455792">
              <w:rPr>
                <w:sz w:val="22"/>
                <w:szCs w:val="22"/>
                <w:lang w:val="fr-FR"/>
              </w:rPr>
              <w:t xml:space="preserve">        </w:t>
            </w:r>
            <w:r w:rsidRPr="00B133E6">
              <w:rPr>
                <w:sz w:val="22"/>
                <w:szCs w:val="22"/>
                <w:lang w:val="fr-FR"/>
              </w:rPr>
              <w:t xml:space="preserve"> µSv/h</w:t>
            </w:r>
          </w:p>
          <w:p w14:paraId="7921D95D" w14:textId="77777777" w:rsidR="002B746C" w:rsidRDefault="005546DD" w:rsidP="005546DD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B133E6">
              <w:rPr>
                <w:sz w:val="22"/>
                <w:szCs w:val="22"/>
                <w:lang w:val="fr-FR"/>
              </w:rPr>
              <w:t xml:space="preserve">Détecteur 2 : </w:t>
            </w:r>
            <w:r w:rsidR="00455792">
              <w:rPr>
                <w:sz w:val="22"/>
                <w:szCs w:val="22"/>
                <w:lang w:val="fr-FR"/>
              </w:rPr>
              <w:t xml:space="preserve">           </w:t>
            </w:r>
            <w:r w:rsidRPr="00B133E6">
              <w:rPr>
                <w:sz w:val="22"/>
                <w:szCs w:val="22"/>
                <w:lang w:val="fr-FR"/>
              </w:rPr>
              <w:t xml:space="preserve">Cp/s                                   </w:t>
            </w:r>
            <w:proofErr w:type="spellStart"/>
            <w:r w:rsidRPr="00B133E6">
              <w:rPr>
                <w:sz w:val="22"/>
                <w:szCs w:val="22"/>
                <w:lang w:val="fr-FR"/>
              </w:rPr>
              <w:t>DeD</w:t>
            </w:r>
            <w:proofErr w:type="spellEnd"/>
            <w:r w:rsidRPr="00B133E6">
              <w:rPr>
                <w:sz w:val="22"/>
                <w:szCs w:val="22"/>
                <w:lang w:val="fr-FR"/>
              </w:rPr>
              <w:t xml:space="preserve"> : </w:t>
            </w:r>
            <w:r w:rsidR="00455792">
              <w:rPr>
                <w:sz w:val="22"/>
                <w:szCs w:val="22"/>
                <w:lang w:val="fr-FR"/>
              </w:rPr>
              <w:t xml:space="preserve">         </w:t>
            </w:r>
            <w:r w:rsidRPr="00B133E6">
              <w:rPr>
                <w:sz w:val="22"/>
                <w:szCs w:val="22"/>
                <w:lang w:val="fr-FR"/>
              </w:rPr>
              <w:t>µSv/h</w:t>
            </w:r>
          </w:p>
          <w:p w14:paraId="7177C416" w14:textId="5D867D95" w:rsidR="00455792" w:rsidRPr="00455792" w:rsidRDefault="00455792" w:rsidP="00455792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en-GB"/>
              </w:rPr>
            </w:pPr>
            <w:proofErr w:type="spellStart"/>
            <w:r w:rsidRPr="00B133E6">
              <w:rPr>
                <w:sz w:val="22"/>
                <w:szCs w:val="22"/>
                <w:lang w:val="fr-FR"/>
              </w:rPr>
              <w:t>Déte</w:t>
            </w:r>
            <w:r w:rsidRPr="00455792">
              <w:rPr>
                <w:sz w:val="22"/>
                <w:szCs w:val="22"/>
                <w:lang w:val="en-GB"/>
              </w:rPr>
              <w:t>cteur</w:t>
            </w:r>
            <w:proofErr w:type="spellEnd"/>
            <w:r w:rsidRPr="00455792"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>3</w:t>
            </w:r>
            <w:r w:rsidRPr="00455792">
              <w:rPr>
                <w:sz w:val="22"/>
                <w:szCs w:val="22"/>
                <w:lang w:val="en-GB"/>
              </w:rPr>
              <w:t xml:space="preserve"> :            Cp/s                                   </w:t>
            </w:r>
            <w:proofErr w:type="spellStart"/>
            <w:r w:rsidRPr="00455792">
              <w:rPr>
                <w:sz w:val="22"/>
                <w:szCs w:val="22"/>
                <w:lang w:val="en-GB"/>
              </w:rPr>
              <w:t>DeD</w:t>
            </w:r>
            <w:proofErr w:type="spellEnd"/>
            <w:r w:rsidRPr="00455792">
              <w:rPr>
                <w:sz w:val="22"/>
                <w:szCs w:val="22"/>
                <w:lang w:val="en-GB"/>
              </w:rPr>
              <w:t> :          µ</w:t>
            </w:r>
            <w:proofErr w:type="spellStart"/>
            <w:r w:rsidRPr="00455792">
              <w:rPr>
                <w:sz w:val="22"/>
                <w:szCs w:val="22"/>
                <w:lang w:val="en-GB"/>
              </w:rPr>
              <w:t>Sv</w:t>
            </w:r>
            <w:proofErr w:type="spellEnd"/>
            <w:r w:rsidRPr="00455792">
              <w:rPr>
                <w:sz w:val="22"/>
                <w:szCs w:val="22"/>
                <w:lang w:val="en-GB"/>
              </w:rPr>
              <w:t>/h</w:t>
            </w:r>
          </w:p>
          <w:p w14:paraId="1CD85F13" w14:textId="2C3AB1C0" w:rsidR="00455792" w:rsidRPr="00455792" w:rsidRDefault="00455792" w:rsidP="00455792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B133E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4</w:t>
            </w:r>
            <w:r w:rsidRPr="00B133E6">
              <w:rPr>
                <w:sz w:val="22"/>
                <w:szCs w:val="22"/>
                <w:lang w:val="fr-FR"/>
              </w:rPr>
              <w:t xml:space="preserve"> : </w:t>
            </w:r>
            <w:r>
              <w:rPr>
                <w:sz w:val="22"/>
                <w:szCs w:val="22"/>
                <w:lang w:val="fr-FR"/>
              </w:rPr>
              <w:t xml:space="preserve">           </w:t>
            </w:r>
            <w:r w:rsidRPr="00B133E6">
              <w:rPr>
                <w:sz w:val="22"/>
                <w:szCs w:val="22"/>
                <w:lang w:val="fr-FR"/>
              </w:rPr>
              <w:t xml:space="preserve">Cp/s                                   </w:t>
            </w:r>
            <w:proofErr w:type="spellStart"/>
            <w:r w:rsidRPr="00B133E6">
              <w:rPr>
                <w:sz w:val="22"/>
                <w:szCs w:val="22"/>
                <w:lang w:val="fr-FR"/>
              </w:rPr>
              <w:t>DeD</w:t>
            </w:r>
            <w:proofErr w:type="spellEnd"/>
            <w:r w:rsidRPr="00B133E6">
              <w:rPr>
                <w:sz w:val="22"/>
                <w:szCs w:val="22"/>
                <w:lang w:val="fr-FR"/>
              </w:rPr>
              <w:t xml:space="preserve"> : </w:t>
            </w:r>
            <w:r>
              <w:rPr>
                <w:sz w:val="22"/>
                <w:szCs w:val="22"/>
                <w:lang w:val="fr-FR"/>
              </w:rPr>
              <w:t xml:space="preserve">         </w:t>
            </w:r>
            <w:r w:rsidRPr="00B133E6">
              <w:rPr>
                <w:sz w:val="22"/>
                <w:szCs w:val="22"/>
                <w:lang w:val="fr-FR"/>
              </w:rPr>
              <w:t>µSv/h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1137725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3C41A65" w14:textId="6AB60CCC" w:rsidR="00987516" w:rsidRPr="00445742" w:rsidRDefault="00455792" w:rsidP="0059553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987516" w:rsidRPr="005D451D" w14:paraId="6B0D1950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6AED0AF6" w14:textId="43DAB087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sz w:val="22"/>
                <w:szCs w:val="22"/>
              </w:rPr>
              <w:t>9</w:t>
            </w:r>
          </w:p>
        </w:tc>
        <w:tc>
          <w:tcPr>
            <w:tcW w:w="3891" w:type="pct"/>
            <w:shd w:val="clear" w:color="auto" w:fill="auto"/>
          </w:tcPr>
          <w:p w14:paraId="22CA5E4E" w14:textId="1BDFF76C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Fixer la source utilisée pour les tests (Cs137) sur un des côtés intérieurs du véhicule choisi. </w:t>
            </w:r>
          </w:p>
          <w:p w14:paraId="48908F35" w14:textId="2BDA0304" w:rsidR="00987516" w:rsidRPr="00445742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La source a été fixé sur le toit du véhicule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18277805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CD2B8EC" w14:textId="694AD13E" w:rsidR="00987516" w:rsidRPr="00445742" w:rsidRDefault="00455792" w:rsidP="0059553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987516" w:rsidRPr="005D451D" w14:paraId="1A6522A5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090FB56" w14:textId="6BA3AEB1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sz w:val="22"/>
                <w:szCs w:val="22"/>
              </w:rPr>
              <w:t>10</w:t>
            </w:r>
          </w:p>
        </w:tc>
        <w:tc>
          <w:tcPr>
            <w:tcW w:w="3891" w:type="pct"/>
            <w:shd w:val="clear" w:color="auto" w:fill="auto"/>
          </w:tcPr>
          <w:p w14:paraId="0506F407" w14:textId="77777777" w:rsidR="00987516" w:rsidRPr="00445742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Démarrer le véhicule et rouler entre les deux détecteurs en s’assurant de maintenir une vitesse de 5km/h</w:t>
            </w: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.</w:t>
            </w:r>
          </w:p>
        </w:tc>
        <w:tc>
          <w:tcPr>
            <w:tcW w:w="556" w:type="pct"/>
          </w:tcPr>
          <w:p w14:paraId="76CC65AA" w14:textId="6C9044C6" w:rsidR="00987516" w:rsidRPr="00445742" w:rsidRDefault="00EE4003" w:rsidP="0059553D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1776980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5792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987516" w:rsidRPr="005D451D" w14:paraId="11B582FF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4EEDF65" w14:textId="0059F512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sz w:val="22"/>
                <w:szCs w:val="22"/>
              </w:rPr>
              <w:t>11</w:t>
            </w:r>
          </w:p>
        </w:tc>
        <w:tc>
          <w:tcPr>
            <w:tcW w:w="3891" w:type="pct"/>
            <w:shd w:val="clear" w:color="auto" w:fill="auto"/>
          </w:tcPr>
          <w:p w14:paraId="4AFCFC29" w14:textId="77777777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mesurée lors du passage :</w:t>
            </w:r>
          </w:p>
          <w:p w14:paraId="66627BE5" w14:textId="74F02D7D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1 :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Cp/S</w:t>
            </w:r>
          </w:p>
          <w:p w14:paraId="6B37F993" w14:textId="5BBAB281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2 :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Cp/S</w:t>
            </w:r>
          </w:p>
          <w:p w14:paraId="5B80D80A" w14:textId="1036EE6F" w:rsidR="005139A2" w:rsidRDefault="005139A2" w:rsidP="005139A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3 :            Cp/S</w:t>
            </w:r>
          </w:p>
          <w:p w14:paraId="78ECCBB3" w14:textId="2665D88A" w:rsidR="005139A2" w:rsidRDefault="005139A2" w:rsidP="005139A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4 :            Cp/S</w:t>
            </w:r>
          </w:p>
          <w:p w14:paraId="6BDD795A" w14:textId="77777777" w:rsidR="005139A2" w:rsidRDefault="005139A2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  <w:p w14:paraId="5D6E6021" w14:textId="7E8D0274" w:rsidR="00987516" w:rsidRPr="00445742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Vitesse affichée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Km/h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378628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E6AC932" w14:textId="627DB04F" w:rsidR="00987516" w:rsidRPr="00445742" w:rsidRDefault="00455792" w:rsidP="0059553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987516" w:rsidRPr="005D451D" w14:paraId="3695AEF6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B6F1F9D" w14:textId="757E1D37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sz w:val="22"/>
                <w:szCs w:val="22"/>
              </w:rPr>
              <w:t>12</w:t>
            </w:r>
          </w:p>
        </w:tc>
        <w:tc>
          <w:tcPr>
            <w:tcW w:w="3891" w:type="pct"/>
            <w:shd w:val="clear" w:color="auto" w:fill="auto"/>
          </w:tcPr>
          <w:p w14:paraId="77E37F5A" w14:textId="3CC904A7" w:rsidR="00987516" w:rsidRPr="00445742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26532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En déduire avec le temps de passage devant le détecteur la limite de détection associée :</w:t>
            </w:r>
            <w:r w:rsidR="005546DD" w:rsidRPr="0026532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moyenne :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</w:t>
            </w:r>
            <w:r w:rsidR="005546DD" w:rsidRPr="00B133E6">
              <w:rPr>
                <w:rFonts w:ascii="Frutiger LT Std 55 Roman" w:eastAsia="Times New Roman" w:hAnsi="Frutiger LT Std 55 Roman" w:cs="Times New Roman"/>
                <w:b/>
                <w:bCs/>
                <w:sz w:val="22"/>
                <w:szCs w:val="22"/>
                <w:lang w:eastAsia="en-GB" w:bidi="en-GB"/>
              </w:rPr>
              <w:t xml:space="preserve"> kBq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568846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D998BD0" w14:textId="77777777" w:rsidR="00987516" w:rsidRPr="00445742" w:rsidRDefault="00987516" w:rsidP="0059553D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 w:rsidRPr="00445742">
                  <w:rPr>
                    <w:rFonts w:ascii="Segoe UI Symbol" w:eastAsia="Times New Roman" w:hAnsi="Segoe UI Symbol" w:cs="Segoe UI Symbol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987516" w:rsidRPr="005D451D" w14:paraId="306F1F35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765EBB6" w14:textId="1550C023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sz w:val="22"/>
                <w:szCs w:val="22"/>
              </w:rPr>
              <w:t>14</w:t>
            </w:r>
          </w:p>
        </w:tc>
        <w:tc>
          <w:tcPr>
            <w:tcW w:w="3891" w:type="pct"/>
            <w:shd w:val="clear" w:color="auto" w:fill="auto"/>
          </w:tcPr>
          <w:p w14:paraId="0C105E84" w14:textId="77777777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Refaire la même procédure avec une vitesse de 10 km/h Valeur mesurée :</w:t>
            </w:r>
          </w:p>
          <w:p w14:paraId="6B06A6AC" w14:textId="53C31BC0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Détecteur 1 :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Cp/s</w:t>
            </w:r>
          </w:p>
          <w:p w14:paraId="79350194" w14:textId="1CCD8A3D" w:rsidR="00987516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2 :</w:t>
            </w:r>
            <w:r w:rsidR="0026532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 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Cp/s</w:t>
            </w:r>
          </w:p>
          <w:p w14:paraId="5068EC23" w14:textId="01D2B6CD" w:rsidR="005139A2" w:rsidRDefault="005139A2" w:rsidP="005139A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3 :             Cp/s</w:t>
            </w:r>
          </w:p>
          <w:p w14:paraId="1048B588" w14:textId="35547931" w:rsidR="005139A2" w:rsidRDefault="005139A2" w:rsidP="005139A2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4 :             Cp/s</w:t>
            </w:r>
          </w:p>
          <w:p w14:paraId="018A7697" w14:textId="5781D839" w:rsidR="00987516" w:rsidRPr="00445742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Vitesse affichée :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Km</w:t>
            </w:r>
            <w:r w:rsidR="00421D5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/h</w:t>
            </w:r>
          </w:p>
        </w:tc>
        <w:tc>
          <w:tcPr>
            <w:tcW w:w="556" w:type="pct"/>
          </w:tcPr>
          <w:p w14:paraId="37F44105" w14:textId="52D6A6BA" w:rsidR="00987516" w:rsidRPr="00445742" w:rsidRDefault="00EE4003" w:rsidP="0059553D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1938714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39A2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987516" w:rsidRPr="005D451D" w14:paraId="1FBDD85A" w14:textId="77777777" w:rsidTr="0059553D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320CF0A6" w14:textId="587C90E8" w:rsidR="00987516" w:rsidRDefault="00987516" w:rsidP="0059553D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0B5FAD">
              <w:rPr>
                <w:rFonts w:cstheme="minorHAnsi"/>
                <w:b/>
                <w:sz w:val="22"/>
                <w:szCs w:val="22"/>
              </w:rPr>
              <w:t>2</w:t>
            </w:r>
            <w:r>
              <w:rPr>
                <w:rFonts w:cstheme="minorHAnsi"/>
                <w:b/>
                <w:sz w:val="22"/>
                <w:szCs w:val="22"/>
              </w:rPr>
              <w:t>.</w:t>
            </w:r>
            <w:r w:rsidR="00455792">
              <w:rPr>
                <w:rFonts w:cstheme="minorHAnsi"/>
                <w:b/>
                <w:sz w:val="22"/>
                <w:szCs w:val="22"/>
              </w:rPr>
              <w:t>15</w:t>
            </w:r>
          </w:p>
        </w:tc>
        <w:tc>
          <w:tcPr>
            <w:tcW w:w="3891" w:type="pct"/>
            <w:shd w:val="clear" w:color="auto" w:fill="auto"/>
          </w:tcPr>
          <w:p w14:paraId="774BC6AF" w14:textId="7828B60E" w:rsidR="00987516" w:rsidRPr="00445742" w:rsidRDefault="00987516" w:rsidP="0059553D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26532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En déduire avec le temps de passage devant le détecteur la limite de détection associée :</w:t>
            </w:r>
            <w:r w:rsidR="00265324" w:rsidRPr="00265324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</w:t>
            </w:r>
            <w:r w:rsidR="00B133E6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moyenne </w:t>
            </w:r>
            <w:r w:rsidR="005139A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 </w:t>
            </w:r>
            <w:r w:rsidR="00265324" w:rsidRPr="00B133E6">
              <w:rPr>
                <w:rFonts w:ascii="Frutiger LT Std 55 Roman" w:eastAsia="Times New Roman" w:hAnsi="Frutiger LT Std 55 Roman" w:cs="Times New Roman"/>
                <w:b/>
                <w:bCs/>
                <w:sz w:val="22"/>
                <w:szCs w:val="22"/>
                <w:lang w:eastAsia="en-GB" w:bidi="en-GB"/>
              </w:rPr>
              <w:t xml:space="preserve"> kBq</w:t>
            </w:r>
          </w:p>
        </w:tc>
        <w:tc>
          <w:tcPr>
            <w:tcW w:w="556" w:type="pct"/>
          </w:tcPr>
          <w:p w14:paraId="31122262" w14:textId="77777777" w:rsidR="00987516" w:rsidRPr="00445742" w:rsidRDefault="00EE4003" w:rsidP="0059553D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2069300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7516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</w:tbl>
    <w:p w14:paraId="17682DE3" w14:textId="20CE41E5" w:rsidR="00987516" w:rsidRDefault="00987516">
      <w:pPr>
        <w:spacing w:line="276" w:lineRule="auto"/>
      </w:pPr>
    </w:p>
    <w:p w14:paraId="01F1D854" w14:textId="3604CC8F" w:rsidR="001D4D7E" w:rsidRDefault="001D4D7E">
      <w:pPr>
        <w:spacing w:line="276" w:lineRule="auto"/>
      </w:pPr>
      <w:r>
        <w:br w:type="page"/>
      </w:r>
    </w:p>
    <w:p w14:paraId="71284CB6" w14:textId="77777777" w:rsidR="001D4D7E" w:rsidRDefault="001D4D7E">
      <w:pPr>
        <w:spacing w:line="276" w:lineRule="auto"/>
      </w:pPr>
    </w:p>
    <w:p w14:paraId="20C29230" w14:textId="7488D701" w:rsidR="001D4D7E" w:rsidRPr="00F27652" w:rsidRDefault="001D4D7E" w:rsidP="001D4D7E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</w:pPr>
      <w:bookmarkStart w:id="26" w:name="_Toc204079392"/>
      <w:r w:rsidRPr="00445742">
        <w:rPr>
          <w:b/>
          <w:bCs/>
          <w:color w:val="FFFFFF" w:themeColor="background1"/>
          <w:sz w:val="28"/>
          <w:szCs w:val="28"/>
        </w:rPr>
        <w:t xml:space="preserve">VERIFICATION </w:t>
      </w:r>
      <w:r>
        <w:rPr>
          <w:b/>
          <w:bCs/>
          <w:color w:val="FFFFFF" w:themeColor="background1"/>
          <w:sz w:val="28"/>
          <w:szCs w:val="28"/>
        </w:rPr>
        <w:t>DE LA LIMITE DE DETECTION EN MOUVEMENT EN MODE DEGRADE</w:t>
      </w:r>
      <w:bookmarkEnd w:id="26"/>
    </w:p>
    <w:p w14:paraId="636F0445" w14:textId="77777777" w:rsidR="001D4D7E" w:rsidRDefault="001D4D7E" w:rsidP="001D4D7E">
      <w:r>
        <w:t>Le but de ce test est de vérifier le bon fonctionnement du portique GammaScan EV5 pour PL avec 4 détecteurs en mode dégradé (1 détecteur hors service).</w:t>
      </w:r>
    </w:p>
    <w:p w14:paraId="3503AAD3" w14:textId="77777777" w:rsidR="001D4D7E" w:rsidRDefault="001D4D7E" w:rsidP="001D4D7E">
      <w:pPr>
        <w:jc w:val="center"/>
        <w:rPr>
          <w:noProof/>
        </w:rPr>
      </w:pPr>
    </w:p>
    <w:p w14:paraId="68BD3FBC" w14:textId="77777777" w:rsidR="001D4D7E" w:rsidRDefault="001D4D7E" w:rsidP="001D4D7E">
      <w:pPr>
        <w:jc w:val="center"/>
      </w:pPr>
    </w:p>
    <w:p w14:paraId="3F42FC65" w14:textId="77777777" w:rsidR="001D4D7E" w:rsidRDefault="001D4D7E" w:rsidP="001D4D7E">
      <w:pPr>
        <w:jc w:val="center"/>
      </w:pPr>
      <w:r>
        <w:t>PHOTO</w:t>
      </w:r>
    </w:p>
    <w:p w14:paraId="07D97427" w14:textId="77777777" w:rsidR="001D4D7E" w:rsidRDefault="001D4D7E" w:rsidP="001D4D7E">
      <w:pPr>
        <w:jc w:val="center"/>
      </w:pPr>
    </w:p>
    <w:p w14:paraId="3C49BE41" w14:textId="77777777" w:rsidR="001D4D7E" w:rsidRDefault="001D4D7E" w:rsidP="001D4D7E">
      <w:pPr>
        <w:jc w:val="center"/>
      </w:pPr>
    </w:p>
    <w:p w14:paraId="7414A564" w14:textId="77777777" w:rsidR="001D4D7E" w:rsidRDefault="001D4D7E" w:rsidP="001D4D7E">
      <w:pPr>
        <w:jc w:val="center"/>
      </w:pPr>
    </w:p>
    <w:p w14:paraId="5719EF1A" w14:textId="77777777" w:rsidR="001D4D7E" w:rsidRDefault="001D4D7E" w:rsidP="001D4D7E">
      <w:pPr>
        <w:jc w:val="center"/>
      </w:pPr>
    </w:p>
    <w:p w14:paraId="18F6A95D" w14:textId="77777777" w:rsidR="001D4D7E" w:rsidRDefault="001D4D7E" w:rsidP="001D4D7E">
      <w:pPr>
        <w:jc w:val="center"/>
      </w:pPr>
    </w:p>
    <w:p w14:paraId="49CC245C" w14:textId="77777777" w:rsidR="001D4D7E" w:rsidRDefault="001D4D7E" w:rsidP="001D4D7E">
      <w:pPr>
        <w:jc w:val="center"/>
      </w:pPr>
    </w:p>
    <w:p w14:paraId="379BB384" w14:textId="77777777" w:rsidR="001D4D7E" w:rsidRDefault="001D4D7E" w:rsidP="001D4D7E">
      <w:pPr>
        <w:jc w:val="center"/>
      </w:pPr>
    </w:p>
    <w:p w14:paraId="6B429D7A" w14:textId="77777777" w:rsidR="001D4D7E" w:rsidRDefault="001D4D7E" w:rsidP="001D4D7E">
      <w:pPr>
        <w:jc w:val="center"/>
      </w:pPr>
    </w:p>
    <w:p w14:paraId="75A038F1" w14:textId="77777777" w:rsidR="001D4D7E" w:rsidRDefault="001D4D7E" w:rsidP="001D4D7E">
      <w:pPr>
        <w:jc w:val="center"/>
      </w:pPr>
    </w:p>
    <w:p w14:paraId="1EB57DD9" w14:textId="77777777" w:rsidR="001D4D7E" w:rsidRDefault="001D4D7E" w:rsidP="001D4D7E">
      <w:pPr>
        <w:jc w:val="center"/>
      </w:pPr>
    </w:p>
    <w:p w14:paraId="33A9B0E5" w14:textId="77777777" w:rsidR="001D4D7E" w:rsidRDefault="001D4D7E" w:rsidP="001D4D7E">
      <w:pPr>
        <w:jc w:val="center"/>
      </w:pP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D4D7E" w:rsidRPr="005D451D" w14:paraId="29C6C5F2" w14:textId="77777777" w:rsidTr="000D7BB9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0FF40A79" w14:textId="77777777" w:rsidR="001D4D7E" w:rsidRPr="002F3156" w:rsidRDefault="001D4D7E" w:rsidP="000D7BB9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20429029" w14:textId="77777777" w:rsidR="001D4D7E" w:rsidRPr="002F3156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34A14452" w14:textId="77777777" w:rsidR="001D4D7E" w:rsidRPr="002F3156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D4D7E" w:rsidRPr="005D451D" w14:paraId="42F42323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9A4ABAE" w14:textId="04C51388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13.1</w:t>
            </w:r>
          </w:p>
        </w:tc>
        <w:tc>
          <w:tcPr>
            <w:tcW w:w="3891" w:type="pct"/>
            <w:shd w:val="clear" w:color="auto" w:fill="auto"/>
          </w:tcPr>
          <w:p w14:paraId="4D5B1916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Déconnecter le fil d’alimentation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d’un détecteur situé en bas (à droite ou à gauche) </w:t>
            </w:r>
          </w:p>
          <w:p w14:paraId="3ADE49E4" w14:textId="77777777" w:rsidR="001D4D7E" w:rsidRPr="00445742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N° du détecteur déconnecté : 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807203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CC5950E" w14:textId="77777777" w:rsidR="001D4D7E" w:rsidRPr="00445742" w:rsidRDefault="001D4D7E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1D4D7E" w:rsidRPr="005D451D" w14:paraId="71E0567F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AF4C2AB" w14:textId="61026FF6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13.2</w:t>
            </w:r>
          </w:p>
        </w:tc>
        <w:tc>
          <w:tcPr>
            <w:tcW w:w="3891" w:type="pct"/>
            <w:shd w:val="clear" w:color="auto" w:fill="auto"/>
          </w:tcPr>
          <w:p w14:paraId="0ADCE281" w14:textId="77777777" w:rsidR="001D4D7E" w:rsidRPr="00445742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Vérifier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le passage en mode dégradé du système.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20978574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56EA342C" w14:textId="77777777" w:rsidR="001D4D7E" w:rsidRPr="00445742" w:rsidRDefault="001D4D7E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</w:tbl>
    <w:p w14:paraId="46633029" w14:textId="77777777" w:rsidR="001D4D7E" w:rsidRDefault="001D4D7E" w:rsidP="001D4D7E">
      <w:pPr>
        <w:jc w:val="center"/>
      </w:pPr>
    </w:p>
    <w:p w14:paraId="663B6FA1" w14:textId="77777777" w:rsidR="001D4D7E" w:rsidRDefault="001D4D7E" w:rsidP="001D4D7E">
      <w:pPr>
        <w:jc w:val="center"/>
      </w:pPr>
    </w:p>
    <w:p w14:paraId="1136726C" w14:textId="77777777" w:rsidR="001D4D7E" w:rsidRDefault="001D4D7E" w:rsidP="001D4D7E">
      <w:pPr>
        <w:jc w:val="center"/>
      </w:pPr>
    </w:p>
    <w:p w14:paraId="70D0412B" w14:textId="77777777" w:rsidR="001D4D7E" w:rsidRDefault="001D4D7E" w:rsidP="001D4D7E">
      <w:pPr>
        <w:jc w:val="center"/>
      </w:pPr>
    </w:p>
    <w:p w14:paraId="006107B6" w14:textId="77777777" w:rsidR="001D4D7E" w:rsidRDefault="001D4D7E" w:rsidP="001D4D7E">
      <w:pPr>
        <w:jc w:val="center"/>
      </w:pPr>
    </w:p>
    <w:p w14:paraId="0C46ABEF" w14:textId="09BD186B" w:rsidR="001D4D7E" w:rsidRDefault="001D4D7E" w:rsidP="00295D9D"/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1D4D7E" w:rsidRPr="005D451D" w14:paraId="3580C31C" w14:textId="77777777" w:rsidTr="000D7BB9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0E3EA8D9" w14:textId="77777777" w:rsidR="001D4D7E" w:rsidRPr="002F3156" w:rsidRDefault="001D4D7E" w:rsidP="000D7BB9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14E04914" w14:textId="77777777" w:rsidR="001D4D7E" w:rsidRPr="002F3156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7B60393D" w14:textId="77777777" w:rsidR="001D4D7E" w:rsidRPr="002F3156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1D4D7E" w:rsidRPr="005D451D" w14:paraId="541D156A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27C9DD05" w14:textId="2B2FEBA6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13.3</w:t>
            </w:r>
          </w:p>
        </w:tc>
        <w:tc>
          <w:tcPr>
            <w:tcW w:w="3891" w:type="pct"/>
            <w:shd w:val="clear" w:color="auto" w:fill="auto"/>
          </w:tcPr>
          <w:p w14:paraId="0630C61D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de bruit de fond de chacun des détecteurs :</w:t>
            </w:r>
          </w:p>
          <w:p w14:paraId="182CE9FB" w14:textId="77777777" w:rsidR="001D4D7E" w:rsidRDefault="001D4D7E" w:rsidP="000D7BB9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Détecteur 1 :</w:t>
            </w:r>
            <w:r>
              <w:rPr>
                <w:sz w:val="22"/>
                <w:szCs w:val="22"/>
                <w:lang w:val="fr-FR"/>
              </w:rPr>
              <w:t xml:space="preserve">            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:          µSv/h</w:t>
            </w:r>
          </w:p>
          <w:p w14:paraId="0E18F271" w14:textId="77777777" w:rsidR="001D4D7E" w:rsidRDefault="001D4D7E" w:rsidP="000D7BB9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>Détecteur 2 :</w:t>
            </w:r>
            <w:r>
              <w:rPr>
                <w:sz w:val="22"/>
                <w:szCs w:val="22"/>
                <w:lang w:val="fr-FR"/>
              </w:rPr>
              <w:t xml:space="preserve">            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:          µSv/h</w:t>
            </w:r>
          </w:p>
          <w:p w14:paraId="6E198BA0" w14:textId="77777777" w:rsidR="001D4D7E" w:rsidRDefault="001D4D7E" w:rsidP="000D7BB9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3</w:t>
            </w:r>
            <w:r w:rsidRPr="002F3156">
              <w:rPr>
                <w:sz w:val="22"/>
                <w:szCs w:val="22"/>
                <w:lang w:val="fr-FR"/>
              </w:rPr>
              <w:t> :</w:t>
            </w:r>
            <w:r>
              <w:rPr>
                <w:sz w:val="22"/>
                <w:szCs w:val="22"/>
                <w:lang w:val="fr-FR"/>
              </w:rPr>
              <w:t xml:space="preserve">            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:          µSv/h</w:t>
            </w:r>
          </w:p>
          <w:p w14:paraId="2F54ADB1" w14:textId="77777777" w:rsidR="001D4D7E" w:rsidRDefault="001D4D7E" w:rsidP="00295D9D">
            <w:pPr>
              <w:pStyle w:val="bttabellefliess"/>
              <w:numPr>
                <w:ilvl w:val="0"/>
                <w:numId w:val="8"/>
              </w:numPr>
              <w:rPr>
                <w:sz w:val="22"/>
                <w:szCs w:val="22"/>
                <w:lang w:val="fr-FR"/>
              </w:rPr>
            </w:pPr>
            <w:r w:rsidRPr="002F3156">
              <w:rPr>
                <w:sz w:val="22"/>
                <w:szCs w:val="22"/>
                <w:lang w:val="fr-FR"/>
              </w:rPr>
              <w:t xml:space="preserve">Détecteur </w:t>
            </w:r>
            <w:r>
              <w:rPr>
                <w:sz w:val="22"/>
                <w:szCs w:val="22"/>
                <w:lang w:val="fr-FR"/>
              </w:rPr>
              <w:t>4</w:t>
            </w:r>
            <w:r w:rsidRPr="002F3156">
              <w:rPr>
                <w:sz w:val="22"/>
                <w:szCs w:val="22"/>
                <w:lang w:val="fr-FR"/>
              </w:rPr>
              <w:t> :</w:t>
            </w:r>
            <w:r>
              <w:rPr>
                <w:sz w:val="22"/>
                <w:szCs w:val="22"/>
                <w:lang w:val="fr-FR"/>
              </w:rPr>
              <w:t xml:space="preserve">             Cp/s                                   </w:t>
            </w:r>
            <w:proofErr w:type="spellStart"/>
            <w:r>
              <w:rPr>
                <w:sz w:val="22"/>
                <w:szCs w:val="22"/>
                <w:lang w:val="fr-FR"/>
              </w:rPr>
              <w:t>DeD</w:t>
            </w:r>
            <w:proofErr w:type="spellEnd"/>
            <w:r>
              <w:rPr>
                <w:sz w:val="22"/>
                <w:szCs w:val="22"/>
                <w:lang w:val="fr-FR"/>
              </w:rPr>
              <w:t> :          µSv/h</w:t>
            </w:r>
          </w:p>
          <w:p w14:paraId="750F9754" w14:textId="4ADD4D21" w:rsidR="00295D9D" w:rsidRPr="00295D9D" w:rsidRDefault="00295D9D" w:rsidP="00295D9D">
            <w:pPr>
              <w:pStyle w:val="bttabellefliess"/>
              <w:ind w:left="720"/>
              <w:rPr>
                <w:sz w:val="22"/>
                <w:szCs w:val="22"/>
                <w:lang w:val="fr-FR"/>
              </w:rPr>
            </w:pP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688144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22D6F8B" w14:textId="77777777" w:rsidR="001D4D7E" w:rsidRPr="00445742" w:rsidRDefault="001D4D7E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1D4D7E" w:rsidRPr="005D451D" w14:paraId="50FF86BE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ACB6F54" w14:textId="1A53D9A7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13.4</w:t>
            </w:r>
          </w:p>
        </w:tc>
        <w:tc>
          <w:tcPr>
            <w:tcW w:w="3891" w:type="pct"/>
            <w:shd w:val="clear" w:color="auto" w:fill="auto"/>
          </w:tcPr>
          <w:p w14:paraId="697AD1F7" w14:textId="77777777" w:rsidR="001D4D7E" w:rsidRPr="00445742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Fixer la source utilisée pour les tests (Co60) sur le toit du véhicule. 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742097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7D5D2AA" w14:textId="77777777" w:rsidR="001D4D7E" w:rsidRPr="00445742" w:rsidRDefault="001D4D7E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1D4D7E" w:rsidRPr="005D451D" w14:paraId="0B6BF011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5E10FB2" w14:textId="7D11B18F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13.5</w:t>
            </w:r>
          </w:p>
        </w:tc>
        <w:tc>
          <w:tcPr>
            <w:tcW w:w="3891" w:type="pct"/>
            <w:shd w:val="clear" w:color="auto" w:fill="auto"/>
          </w:tcPr>
          <w:p w14:paraId="56241659" w14:textId="77777777" w:rsidR="001D4D7E" w:rsidRPr="00445742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Démarrer le véhicule et rouler entre les quatre détecteurs en s’assurant de maintenir une vitesse de 5km/h</w:t>
            </w: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.</w:t>
            </w:r>
          </w:p>
        </w:tc>
        <w:tc>
          <w:tcPr>
            <w:tcW w:w="556" w:type="pct"/>
          </w:tcPr>
          <w:p w14:paraId="417A49BF" w14:textId="77777777" w:rsidR="001D4D7E" w:rsidRPr="00445742" w:rsidRDefault="00EE4003" w:rsidP="000D7BB9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968934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4D7E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1D4D7E" w:rsidRPr="005D451D" w14:paraId="00DBA8A0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46E5812F" w14:textId="32ED2190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13.6</w:t>
            </w:r>
          </w:p>
        </w:tc>
        <w:tc>
          <w:tcPr>
            <w:tcW w:w="3891" w:type="pct"/>
            <w:shd w:val="clear" w:color="auto" w:fill="auto"/>
          </w:tcPr>
          <w:p w14:paraId="6D99CD13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mesurée lors du passage :</w:t>
            </w:r>
          </w:p>
          <w:p w14:paraId="405D4C69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1 :             Cp/S</w:t>
            </w:r>
          </w:p>
          <w:p w14:paraId="56493162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2 :             Cp/S</w:t>
            </w:r>
          </w:p>
          <w:p w14:paraId="50F86341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3 :             Cp/S</w:t>
            </w:r>
          </w:p>
          <w:p w14:paraId="6404889B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4 :             Cp/S</w:t>
            </w:r>
          </w:p>
          <w:p w14:paraId="1CF993E7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  <w:p w14:paraId="0CFAF81D" w14:textId="77777777" w:rsidR="001D4D7E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Vitesse affichée :          Km/h</w:t>
            </w:r>
          </w:p>
          <w:p w14:paraId="2DABC67B" w14:textId="77777777" w:rsidR="00295D9D" w:rsidRPr="00445742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441611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31EA340D" w14:textId="77777777" w:rsidR="001D4D7E" w:rsidRPr="00445742" w:rsidRDefault="001D4D7E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1D4D7E" w:rsidRPr="005D451D" w14:paraId="54D9454F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05E0A3B2" w14:textId="1863DFEE" w:rsidR="001D4D7E" w:rsidRDefault="001D4D7E" w:rsidP="000D7BB9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13.7</w:t>
            </w:r>
          </w:p>
        </w:tc>
        <w:tc>
          <w:tcPr>
            <w:tcW w:w="3891" w:type="pct"/>
            <w:shd w:val="clear" w:color="auto" w:fill="auto"/>
          </w:tcPr>
          <w:p w14:paraId="15F4A588" w14:textId="77777777" w:rsidR="001D4D7E" w:rsidRPr="005546DD" w:rsidRDefault="001D4D7E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En déduire avec le temps de passage devant le détecteur la limite de détection associée : moyenne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</w:t>
            </w:r>
            <w:r w:rsidRPr="00B133E6">
              <w:rPr>
                <w:rFonts w:ascii="Frutiger LT Std 55 Roman" w:eastAsia="Times New Roman" w:hAnsi="Frutiger LT Std 55 Roman" w:cs="Times New Roman"/>
                <w:b/>
                <w:bCs/>
                <w:sz w:val="22"/>
                <w:szCs w:val="22"/>
                <w:lang w:eastAsia="en-GB" w:bidi="en-GB"/>
              </w:rPr>
              <w:t xml:space="preserve"> kBq.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17959500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657F046A" w14:textId="77777777" w:rsidR="001D4D7E" w:rsidRPr="00445742" w:rsidRDefault="001D4D7E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</w:tbl>
    <w:p w14:paraId="2E44BBD8" w14:textId="77777777" w:rsidR="001D4D7E" w:rsidRDefault="001D4D7E" w:rsidP="001D4D7E">
      <w:pPr>
        <w:spacing w:line="276" w:lineRule="auto"/>
      </w:pPr>
    </w:p>
    <w:p w14:paraId="1DE726A3" w14:textId="77777777" w:rsidR="001D4D7E" w:rsidRDefault="001D4D7E" w:rsidP="001D4D7E">
      <w:pPr>
        <w:spacing w:line="276" w:lineRule="auto"/>
      </w:pPr>
    </w:p>
    <w:p w14:paraId="47C1F489" w14:textId="77777777" w:rsidR="001D4D7E" w:rsidRDefault="001D4D7E" w:rsidP="001D4D7E">
      <w:pPr>
        <w:spacing w:line="276" w:lineRule="auto"/>
      </w:pPr>
    </w:p>
    <w:p w14:paraId="3CA81A86" w14:textId="77777777" w:rsidR="001D4D7E" w:rsidRDefault="001D4D7E">
      <w:pPr>
        <w:spacing w:line="276" w:lineRule="auto"/>
      </w:pPr>
    </w:p>
    <w:p w14:paraId="23C2A185" w14:textId="77777777" w:rsidR="00987516" w:rsidRDefault="00987516">
      <w:pPr>
        <w:spacing w:line="276" w:lineRule="auto"/>
      </w:pPr>
      <w:r>
        <w:br w:type="page"/>
      </w:r>
    </w:p>
    <w:p w14:paraId="55E08153" w14:textId="77777777" w:rsidR="00445742" w:rsidRDefault="00445742">
      <w:pPr>
        <w:spacing w:line="276" w:lineRule="auto"/>
      </w:pPr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1129"/>
        <w:gridCol w:w="7938"/>
        <w:gridCol w:w="1134"/>
      </w:tblGrid>
      <w:tr w:rsidR="00295D9D" w:rsidRPr="005D451D" w14:paraId="37C94C17" w14:textId="77777777" w:rsidTr="000D7BB9">
        <w:trPr>
          <w:cantSplit/>
          <w:trHeight w:val="42"/>
        </w:trPr>
        <w:tc>
          <w:tcPr>
            <w:tcW w:w="553" w:type="pct"/>
            <w:shd w:val="clear" w:color="auto" w:fill="00519E"/>
          </w:tcPr>
          <w:p w14:paraId="4F2ED410" w14:textId="77777777" w:rsidR="00295D9D" w:rsidRPr="002F3156" w:rsidRDefault="00295D9D" w:rsidP="000D7BB9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891" w:type="pct"/>
            <w:shd w:val="clear" w:color="auto" w:fill="00519E"/>
          </w:tcPr>
          <w:p w14:paraId="528A47B2" w14:textId="77777777" w:rsidR="00295D9D" w:rsidRPr="002F3156" w:rsidRDefault="00295D9D" w:rsidP="000D7BB9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1DED685C" w14:textId="77777777" w:rsidR="00295D9D" w:rsidRPr="002F3156" w:rsidRDefault="00295D9D" w:rsidP="000D7BB9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295D9D" w:rsidRPr="005D451D" w14:paraId="7A786B5E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18CE82AC" w14:textId="5DB1D80B" w:rsidR="00295D9D" w:rsidRDefault="00295D9D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13.8</w:t>
            </w:r>
          </w:p>
        </w:tc>
        <w:tc>
          <w:tcPr>
            <w:tcW w:w="3891" w:type="pct"/>
            <w:shd w:val="clear" w:color="auto" w:fill="auto"/>
          </w:tcPr>
          <w:p w14:paraId="4577B935" w14:textId="2E241759" w:rsidR="00295D9D" w:rsidRPr="00445742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Fixer la source utilisée pour les tests (Cs137) sur le toit du véhicule. 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422929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1D08ECFD" w14:textId="77777777" w:rsidR="00295D9D" w:rsidRPr="00445742" w:rsidRDefault="00295D9D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295D9D" w:rsidRPr="005D451D" w14:paraId="41C5B9BC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78BBDD98" w14:textId="1FD50B55" w:rsidR="00295D9D" w:rsidRDefault="00295D9D" w:rsidP="000D7BB9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13.9</w:t>
            </w:r>
          </w:p>
        </w:tc>
        <w:tc>
          <w:tcPr>
            <w:tcW w:w="3891" w:type="pct"/>
            <w:shd w:val="clear" w:color="auto" w:fill="auto"/>
          </w:tcPr>
          <w:p w14:paraId="5A311883" w14:textId="77777777" w:rsidR="00295D9D" w:rsidRPr="00445742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Démarrer le véhicule et rouler entre les quatre détecteurs en s’assurant de maintenir une vitesse de 5km/h</w:t>
            </w:r>
            <w:r w:rsidRPr="00445742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.</w:t>
            </w:r>
          </w:p>
        </w:tc>
        <w:tc>
          <w:tcPr>
            <w:tcW w:w="556" w:type="pct"/>
          </w:tcPr>
          <w:p w14:paraId="28864304" w14:textId="77777777" w:rsidR="00295D9D" w:rsidRPr="00445742" w:rsidRDefault="00EE4003" w:rsidP="000D7BB9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-1750110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D9D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295D9D" w:rsidRPr="005D451D" w14:paraId="314F7E13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9732D7F" w14:textId="64CB0D29" w:rsidR="00295D9D" w:rsidRDefault="00295D9D" w:rsidP="000D7BB9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13.10</w:t>
            </w:r>
          </w:p>
        </w:tc>
        <w:tc>
          <w:tcPr>
            <w:tcW w:w="3891" w:type="pct"/>
            <w:shd w:val="clear" w:color="auto" w:fill="auto"/>
          </w:tcPr>
          <w:p w14:paraId="32A556ED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Noter la valeur mesurée lors du passage :</w:t>
            </w:r>
          </w:p>
          <w:p w14:paraId="0C048A42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1 :             Cp/S</w:t>
            </w:r>
          </w:p>
          <w:p w14:paraId="2538B662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2 :             Cp/S</w:t>
            </w:r>
          </w:p>
          <w:p w14:paraId="0BB98E1E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3 :             Cp/S</w:t>
            </w:r>
          </w:p>
          <w:p w14:paraId="688DD76F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Détecteur 4 :             Cp/S</w:t>
            </w:r>
          </w:p>
          <w:p w14:paraId="248EA28E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  <w:p w14:paraId="0EFEE447" w14:textId="77777777" w:rsidR="00295D9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>Vitesse affichée :          Km/h</w:t>
            </w:r>
          </w:p>
          <w:p w14:paraId="63881E3B" w14:textId="77777777" w:rsidR="00295D9D" w:rsidRPr="00445742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14399856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7FC9E3D" w14:textId="77777777" w:rsidR="00295D9D" w:rsidRPr="00445742" w:rsidRDefault="00295D9D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295D9D" w:rsidRPr="005D451D" w14:paraId="5952074F" w14:textId="77777777" w:rsidTr="000D7BB9">
        <w:trPr>
          <w:cantSplit/>
          <w:trHeight w:val="379"/>
        </w:trPr>
        <w:tc>
          <w:tcPr>
            <w:tcW w:w="553" w:type="pct"/>
            <w:shd w:val="clear" w:color="auto" w:fill="auto"/>
          </w:tcPr>
          <w:p w14:paraId="51A478BE" w14:textId="20DC5C97" w:rsidR="00295D9D" w:rsidRDefault="00295D9D" w:rsidP="000D7BB9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13.11</w:t>
            </w:r>
          </w:p>
        </w:tc>
        <w:tc>
          <w:tcPr>
            <w:tcW w:w="3891" w:type="pct"/>
            <w:shd w:val="clear" w:color="auto" w:fill="auto"/>
          </w:tcPr>
          <w:p w14:paraId="2DB8E2B2" w14:textId="77777777" w:rsidR="00295D9D" w:rsidRPr="005546DD" w:rsidRDefault="00295D9D" w:rsidP="000D7BB9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 w:rsidRPr="005546DD"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En déduire avec le temps de passage devant le détecteur la limite de détection associée : moyenne </w:t>
            </w:r>
            <w: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  <w:t xml:space="preserve">     </w:t>
            </w:r>
            <w:r w:rsidRPr="00B133E6">
              <w:rPr>
                <w:rFonts w:ascii="Frutiger LT Std 55 Roman" w:eastAsia="Times New Roman" w:hAnsi="Frutiger LT Std 55 Roman" w:cs="Times New Roman"/>
                <w:b/>
                <w:bCs/>
                <w:sz w:val="22"/>
                <w:szCs w:val="22"/>
                <w:lang w:eastAsia="en-GB" w:bidi="en-GB"/>
              </w:rPr>
              <w:t xml:space="preserve"> kBq.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316934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28DDA00E" w14:textId="77777777" w:rsidR="00295D9D" w:rsidRPr="00445742" w:rsidRDefault="00295D9D" w:rsidP="000D7BB9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</w:tbl>
    <w:p w14:paraId="175CB9DC" w14:textId="77777777" w:rsidR="00295D9D" w:rsidRDefault="00295D9D">
      <w:pPr>
        <w:spacing w:line="276" w:lineRule="auto"/>
      </w:pPr>
    </w:p>
    <w:p w14:paraId="56E9E7F4" w14:textId="77777777" w:rsidR="00295D9D" w:rsidRDefault="00295D9D">
      <w:pPr>
        <w:spacing w:line="276" w:lineRule="auto"/>
      </w:pPr>
    </w:p>
    <w:p w14:paraId="1AEE5F9B" w14:textId="77777777" w:rsidR="00295D9D" w:rsidRDefault="00295D9D">
      <w:pPr>
        <w:spacing w:line="276" w:lineRule="auto"/>
      </w:pPr>
    </w:p>
    <w:p w14:paraId="4E69C3ED" w14:textId="77777777" w:rsidR="00295D9D" w:rsidRDefault="00295D9D">
      <w:pPr>
        <w:spacing w:line="276" w:lineRule="auto"/>
      </w:pPr>
    </w:p>
    <w:p w14:paraId="4AB1A275" w14:textId="77777777" w:rsidR="00295D9D" w:rsidRDefault="00295D9D">
      <w:pPr>
        <w:spacing w:line="276" w:lineRule="auto"/>
      </w:pPr>
    </w:p>
    <w:p w14:paraId="1F57726E" w14:textId="77777777" w:rsidR="00295D9D" w:rsidRDefault="00295D9D">
      <w:pPr>
        <w:spacing w:line="276" w:lineRule="auto"/>
      </w:pPr>
    </w:p>
    <w:p w14:paraId="024D91D2" w14:textId="77777777" w:rsidR="00295D9D" w:rsidRDefault="00295D9D">
      <w:pPr>
        <w:spacing w:line="276" w:lineRule="auto"/>
      </w:pPr>
    </w:p>
    <w:p w14:paraId="4AB9A6CF" w14:textId="77777777" w:rsidR="00295D9D" w:rsidRDefault="00295D9D">
      <w:pPr>
        <w:spacing w:line="276" w:lineRule="auto"/>
      </w:pPr>
    </w:p>
    <w:p w14:paraId="11ABF2D8" w14:textId="77777777" w:rsidR="00295D9D" w:rsidRDefault="00295D9D">
      <w:pPr>
        <w:spacing w:line="276" w:lineRule="auto"/>
      </w:pPr>
    </w:p>
    <w:p w14:paraId="0B343F6B" w14:textId="77777777" w:rsidR="00295D9D" w:rsidRDefault="00295D9D">
      <w:pPr>
        <w:spacing w:line="276" w:lineRule="auto"/>
      </w:pPr>
    </w:p>
    <w:p w14:paraId="1634BF71" w14:textId="77777777" w:rsidR="00295D9D" w:rsidRDefault="00295D9D">
      <w:pPr>
        <w:spacing w:line="276" w:lineRule="auto"/>
      </w:pPr>
    </w:p>
    <w:p w14:paraId="79EE43B7" w14:textId="77777777" w:rsidR="00295D9D" w:rsidRDefault="00295D9D">
      <w:pPr>
        <w:spacing w:line="276" w:lineRule="auto"/>
      </w:pPr>
    </w:p>
    <w:p w14:paraId="12B5148A" w14:textId="77777777" w:rsidR="00445742" w:rsidRDefault="00445742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</w:pPr>
      <w:bookmarkStart w:id="27" w:name="_Toc204079393"/>
      <w:r w:rsidRPr="00445742">
        <w:rPr>
          <w:b/>
          <w:bCs/>
          <w:color w:val="FFFFFF" w:themeColor="background1"/>
          <w:sz w:val="28"/>
          <w:szCs w:val="28"/>
        </w:rPr>
        <w:t xml:space="preserve">VERIFICATION </w:t>
      </w:r>
      <w:r>
        <w:rPr>
          <w:b/>
          <w:bCs/>
          <w:color w:val="FFFFFF" w:themeColor="background1"/>
          <w:sz w:val="28"/>
          <w:szCs w:val="28"/>
        </w:rPr>
        <w:t>DE LA COMMUNICATION MODBUS TCP</w:t>
      </w:r>
      <w:bookmarkEnd w:id="27"/>
    </w:p>
    <w:tbl>
      <w:tblPr>
        <w:tblpPr w:leftFromText="141" w:rightFromText="141" w:vertAnchor="text" w:horzAnchor="margin" w:tblpY="169"/>
        <w:tblW w:w="503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988"/>
        <w:gridCol w:w="8079"/>
        <w:gridCol w:w="1134"/>
      </w:tblGrid>
      <w:tr w:rsidR="00445742" w:rsidRPr="005D451D" w14:paraId="63CB14C0" w14:textId="77777777" w:rsidTr="00C02175">
        <w:trPr>
          <w:cantSplit/>
          <w:trHeight w:val="42"/>
        </w:trPr>
        <w:tc>
          <w:tcPr>
            <w:tcW w:w="484" w:type="pct"/>
            <w:shd w:val="clear" w:color="auto" w:fill="00519E"/>
          </w:tcPr>
          <w:p w14:paraId="3FD26441" w14:textId="77777777" w:rsidR="00445742" w:rsidRPr="002F3156" w:rsidRDefault="00445742" w:rsidP="00F81A7F">
            <w:pPr>
              <w:spacing w:before="60" w:after="60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N° Etape</w:t>
            </w:r>
          </w:p>
        </w:tc>
        <w:tc>
          <w:tcPr>
            <w:tcW w:w="3960" w:type="pct"/>
            <w:shd w:val="clear" w:color="auto" w:fill="00519E"/>
          </w:tcPr>
          <w:p w14:paraId="055CF113" w14:textId="77777777" w:rsidR="00445742" w:rsidRPr="002F3156" w:rsidRDefault="00445742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556" w:type="pct"/>
            <w:shd w:val="clear" w:color="auto" w:fill="00519E"/>
          </w:tcPr>
          <w:p w14:paraId="5999291D" w14:textId="110C5B66" w:rsidR="00445742" w:rsidRPr="002F3156" w:rsidRDefault="005139A2" w:rsidP="00F81A7F">
            <w:pPr>
              <w:spacing w:before="60" w:after="60"/>
              <w:jc w:val="center"/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2F3156">
              <w:rPr>
                <w:rFonts w:cstheme="minorHAnsi"/>
                <w:b/>
                <w:bCs/>
                <w:color w:val="FFFFFF" w:themeColor="background1"/>
                <w:sz w:val="22"/>
                <w:szCs w:val="22"/>
              </w:rPr>
              <w:t>Validation</w:t>
            </w:r>
          </w:p>
        </w:tc>
      </w:tr>
      <w:tr w:rsidR="00445742" w:rsidRPr="005D451D" w14:paraId="038C9DA0" w14:textId="77777777" w:rsidTr="00C02175">
        <w:trPr>
          <w:cantSplit/>
          <w:trHeight w:val="379"/>
        </w:trPr>
        <w:tc>
          <w:tcPr>
            <w:tcW w:w="484" w:type="pct"/>
            <w:shd w:val="clear" w:color="auto" w:fill="auto"/>
          </w:tcPr>
          <w:p w14:paraId="00E7F414" w14:textId="313C465E" w:rsidR="00445742" w:rsidRDefault="00C02175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1</w:t>
            </w:r>
            <w:r w:rsidR="001D4D7E">
              <w:rPr>
                <w:rFonts w:cstheme="minorHAnsi"/>
                <w:b/>
                <w:bCs/>
                <w:sz w:val="22"/>
                <w:szCs w:val="22"/>
              </w:rPr>
              <w:t>4</w:t>
            </w:r>
            <w:r>
              <w:rPr>
                <w:rFonts w:cstheme="minorHAnsi"/>
                <w:b/>
                <w:bCs/>
                <w:sz w:val="22"/>
                <w:szCs w:val="22"/>
              </w:rPr>
              <w:t>.1</w:t>
            </w:r>
          </w:p>
        </w:tc>
        <w:tc>
          <w:tcPr>
            <w:tcW w:w="3960" w:type="pct"/>
            <w:shd w:val="clear" w:color="auto" w:fill="auto"/>
          </w:tcPr>
          <w:p w14:paraId="212EA5C4" w14:textId="77777777" w:rsidR="00C02175" w:rsidRPr="00987516" w:rsidRDefault="00C02175" w:rsidP="00C02175">
            <w:pPr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987516">
              <w:rPr>
                <w:rFonts w:ascii="Frutiger LT Std 55 Roman" w:eastAsia="Times New Roman" w:hAnsi="Frutiger LT Std 55 Roman" w:cs="Times New Roman"/>
                <w:lang w:eastAsia="en-GB" w:bidi="en-GB"/>
              </w:rPr>
              <w:t>Connexion au coffret GammaSCAN</w:t>
            </w:r>
          </w:p>
          <w:p w14:paraId="3EEC9182" w14:textId="77777777" w:rsidR="00C02175" w:rsidRPr="00987516" w:rsidRDefault="00C02175" w:rsidP="00C02175">
            <w:pPr>
              <w:pStyle w:val="bttabellefliess"/>
              <w:numPr>
                <w:ilvl w:val="0"/>
                <w:numId w:val="8"/>
              </w:numPr>
              <w:ind w:left="366" w:hanging="366"/>
              <w:rPr>
                <w:szCs w:val="20"/>
                <w:lang w:val="fr-FR"/>
              </w:rPr>
            </w:pPr>
            <w:r w:rsidRPr="00987516">
              <w:rPr>
                <w:szCs w:val="20"/>
                <w:lang w:val="fr-FR"/>
              </w:rPr>
              <w:t>Connecter le PC de test au réseau Ethernet du coffret de commande GammaSCAN en local</w:t>
            </w:r>
          </w:p>
          <w:p w14:paraId="1C052628" w14:textId="77777777" w:rsidR="00C02175" w:rsidRPr="00987516" w:rsidRDefault="00C02175" w:rsidP="00C02175">
            <w:pPr>
              <w:pStyle w:val="bttabellefliess"/>
              <w:numPr>
                <w:ilvl w:val="0"/>
                <w:numId w:val="8"/>
              </w:numPr>
              <w:ind w:left="366" w:hanging="366"/>
              <w:rPr>
                <w:szCs w:val="20"/>
                <w:lang w:val="fr-FR"/>
              </w:rPr>
            </w:pPr>
            <w:r w:rsidRPr="00987516">
              <w:rPr>
                <w:szCs w:val="20"/>
                <w:lang w:val="fr-FR"/>
              </w:rPr>
              <w:t xml:space="preserve">Lancer le logiciel Modbus </w:t>
            </w:r>
            <w:proofErr w:type="spellStart"/>
            <w:r w:rsidRPr="00987516">
              <w:rPr>
                <w:szCs w:val="20"/>
                <w:lang w:val="fr-FR"/>
              </w:rPr>
              <w:t>Doctor</w:t>
            </w:r>
            <w:proofErr w:type="spellEnd"/>
            <w:r w:rsidRPr="00987516">
              <w:rPr>
                <w:szCs w:val="20"/>
                <w:lang w:val="fr-FR"/>
              </w:rPr>
              <w:t>.</w:t>
            </w:r>
          </w:p>
          <w:p w14:paraId="6E7DC8E0" w14:textId="77777777" w:rsidR="00C02175" w:rsidRPr="00987516" w:rsidRDefault="00C02175" w:rsidP="00C02175">
            <w:pPr>
              <w:pStyle w:val="bttabellefliess"/>
              <w:numPr>
                <w:ilvl w:val="0"/>
                <w:numId w:val="8"/>
              </w:numPr>
              <w:ind w:left="366" w:hanging="366"/>
              <w:rPr>
                <w:szCs w:val="20"/>
                <w:lang w:val="fr-FR"/>
              </w:rPr>
            </w:pPr>
            <w:r w:rsidRPr="00987516">
              <w:rPr>
                <w:szCs w:val="20"/>
                <w:lang w:val="fr-FR"/>
              </w:rPr>
              <w:t>Configurer la connexion Modbus TCP :</w:t>
            </w:r>
          </w:p>
          <w:p w14:paraId="46D9EDDA" w14:textId="77777777" w:rsidR="00C02175" w:rsidRPr="00987516" w:rsidRDefault="00C02175" w:rsidP="00C02175">
            <w:pPr>
              <w:pStyle w:val="bttabellefliess"/>
              <w:numPr>
                <w:ilvl w:val="0"/>
                <w:numId w:val="8"/>
              </w:numPr>
              <w:ind w:left="366" w:hanging="366"/>
              <w:rPr>
                <w:szCs w:val="20"/>
                <w:lang w:val="fr-FR"/>
              </w:rPr>
            </w:pPr>
            <w:r w:rsidRPr="00987516">
              <w:rPr>
                <w:szCs w:val="20"/>
                <w:lang w:val="fr-FR"/>
              </w:rPr>
              <w:t>Adresse IP du coffret : …………………………</w:t>
            </w:r>
            <w:proofErr w:type="gramStart"/>
            <w:r w:rsidRPr="00987516">
              <w:rPr>
                <w:szCs w:val="20"/>
                <w:lang w:val="fr-FR"/>
              </w:rPr>
              <w:t>…….</w:t>
            </w:r>
            <w:proofErr w:type="gramEnd"/>
            <w:r w:rsidRPr="00987516">
              <w:rPr>
                <w:szCs w:val="20"/>
                <w:lang w:val="fr-FR"/>
              </w:rPr>
              <w:t>.</w:t>
            </w:r>
          </w:p>
          <w:p w14:paraId="5D8B4D13" w14:textId="60202991" w:rsidR="00445742" w:rsidRPr="00C02175" w:rsidRDefault="00C02175" w:rsidP="00C02175">
            <w:pPr>
              <w:pStyle w:val="bttabellefliess"/>
              <w:numPr>
                <w:ilvl w:val="0"/>
                <w:numId w:val="8"/>
              </w:numPr>
              <w:ind w:left="366" w:hanging="366"/>
              <w:rPr>
                <w:sz w:val="22"/>
                <w:szCs w:val="22"/>
                <w:lang w:val="fr-FR"/>
              </w:rPr>
            </w:pPr>
            <w:r w:rsidRPr="00987516">
              <w:rPr>
                <w:szCs w:val="20"/>
                <w:lang w:val="fr-FR"/>
              </w:rPr>
              <w:t>Port TCP : 502 (par défaut)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-1844389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4418B961" w14:textId="70378519" w:rsidR="00445742" w:rsidRPr="00445742" w:rsidRDefault="005139A2" w:rsidP="00F81A7F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445742" w:rsidRPr="005D451D" w14:paraId="6E4AC454" w14:textId="77777777" w:rsidTr="00C02175">
        <w:trPr>
          <w:cantSplit/>
          <w:trHeight w:val="379"/>
        </w:trPr>
        <w:tc>
          <w:tcPr>
            <w:tcW w:w="484" w:type="pct"/>
            <w:shd w:val="clear" w:color="auto" w:fill="auto"/>
          </w:tcPr>
          <w:p w14:paraId="4487BF5E" w14:textId="527CC6DA" w:rsidR="00445742" w:rsidRDefault="00C02175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1D4D7E">
              <w:rPr>
                <w:rFonts w:cstheme="minorHAnsi"/>
                <w:b/>
                <w:sz w:val="22"/>
                <w:szCs w:val="22"/>
              </w:rPr>
              <w:t>4</w:t>
            </w:r>
            <w:r>
              <w:rPr>
                <w:rFonts w:cstheme="minorHAnsi"/>
                <w:b/>
                <w:sz w:val="22"/>
                <w:szCs w:val="22"/>
              </w:rPr>
              <w:t>.2</w:t>
            </w:r>
          </w:p>
        </w:tc>
        <w:tc>
          <w:tcPr>
            <w:tcW w:w="3960" w:type="pct"/>
            <w:shd w:val="clear" w:color="auto" w:fill="auto"/>
          </w:tcPr>
          <w:p w14:paraId="3A4D60DD" w14:textId="77777777" w:rsidR="00445742" w:rsidRDefault="00C02175" w:rsidP="00F81A7F">
            <w:r w:rsidRPr="00712440">
              <w:t>Lecture de registres Modbus</w:t>
            </w:r>
          </w:p>
          <w:p w14:paraId="26C5547D" w14:textId="4589D953" w:rsidR="00C02175" w:rsidRPr="00445742" w:rsidRDefault="00C02175" w:rsidP="00F81A7F">
            <w:pPr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r>
              <w:t>Lecture des registres dynamique et sans erreurs</w:t>
            </w:r>
          </w:p>
        </w:tc>
        <w:sdt>
          <w:sdtPr>
            <w:rPr>
              <w:rFonts w:ascii="Frutiger LT Std 55 Roman" w:eastAsia="Times New Roman" w:hAnsi="Frutiger LT Std 55 Roman" w:cs="Times New Roman"/>
              <w:sz w:val="22"/>
              <w:szCs w:val="22"/>
              <w:lang w:eastAsia="en-GB" w:bidi="en-GB"/>
            </w:rPr>
            <w:id w:val="1651476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6" w:type="pct"/>
              </w:tcPr>
              <w:p w14:paraId="7B4702FE" w14:textId="2CA2FEC9" w:rsidR="00445742" w:rsidRPr="00445742" w:rsidRDefault="005139A2" w:rsidP="00F81A7F">
                <w:pPr>
                  <w:spacing w:before="60" w:after="60"/>
                  <w:jc w:val="center"/>
                  <w:rPr>
                    <w:rFonts w:ascii="Frutiger LT Std 55 Roman" w:eastAsia="Times New Roman" w:hAnsi="Frutiger LT Std 55 Roman" w:cs="Times New Roman"/>
                    <w:sz w:val="22"/>
                    <w:szCs w:val="22"/>
                    <w:lang w:eastAsia="en-GB" w:bidi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p>
            </w:tc>
          </w:sdtContent>
        </w:sdt>
      </w:tr>
      <w:tr w:rsidR="00445742" w:rsidRPr="005D451D" w14:paraId="11287023" w14:textId="77777777" w:rsidTr="00C02175">
        <w:trPr>
          <w:cantSplit/>
          <w:trHeight w:val="379"/>
        </w:trPr>
        <w:tc>
          <w:tcPr>
            <w:tcW w:w="484" w:type="pct"/>
            <w:shd w:val="clear" w:color="auto" w:fill="auto"/>
          </w:tcPr>
          <w:p w14:paraId="455AC6AC" w14:textId="5B1B93AE" w:rsidR="00445742" w:rsidRDefault="00C02175" w:rsidP="00F81A7F">
            <w:pPr>
              <w:spacing w:before="60" w:after="6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1D4D7E">
              <w:rPr>
                <w:rFonts w:cstheme="minorHAnsi"/>
                <w:b/>
                <w:sz w:val="22"/>
                <w:szCs w:val="22"/>
              </w:rPr>
              <w:t>4</w:t>
            </w:r>
            <w:r>
              <w:rPr>
                <w:rFonts w:cstheme="minorHAnsi"/>
                <w:b/>
                <w:sz w:val="22"/>
                <w:szCs w:val="22"/>
              </w:rPr>
              <w:t>.3</w:t>
            </w:r>
          </w:p>
        </w:tc>
        <w:tc>
          <w:tcPr>
            <w:tcW w:w="3960" w:type="pct"/>
            <w:shd w:val="clear" w:color="auto" w:fill="auto"/>
          </w:tcPr>
          <w:p w14:paraId="216CD2C1" w14:textId="153A0A57" w:rsidR="00445742" w:rsidRDefault="00C02175" w:rsidP="00F81A7F">
            <w:r w:rsidRPr="00712440">
              <w:t>Contrôle de cohérence des données</w:t>
            </w:r>
            <w:r>
              <w:t> :</w:t>
            </w:r>
          </w:p>
          <w:p w14:paraId="46848D93" w14:textId="2344A7AA" w:rsidR="00C02175" w:rsidRPr="00987516" w:rsidRDefault="00C02175" w:rsidP="00C02175">
            <w:pPr>
              <w:pStyle w:val="bttabellefliess"/>
              <w:numPr>
                <w:ilvl w:val="0"/>
                <w:numId w:val="8"/>
              </w:numPr>
              <w:ind w:left="366" w:hanging="366"/>
              <w:rPr>
                <w:szCs w:val="20"/>
                <w:lang w:val="fr-FR"/>
              </w:rPr>
            </w:pPr>
            <w:r w:rsidRPr="00987516">
              <w:rPr>
                <w:szCs w:val="20"/>
                <w:lang w:val="fr-FR"/>
              </w:rPr>
              <w:t xml:space="preserve">Comparer les valeurs lues via Modbus </w:t>
            </w:r>
            <w:proofErr w:type="spellStart"/>
            <w:r w:rsidRPr="00987516">
              <w:rPr>
                <w:szCs w:val="20"/>
                <w:lang w:val="fr-FR"/>
              </w:rPr>
              <w:t>Doctor</w:t>
            </w:r>
            <w:proofErr w:type="spellEnd"/>
            <w:r w:rsidRPr="00987516">
              <w:rPr>
                <w:szCs w:val="20"/>
                <w:lang w:val="fr-FR"/>
              </w:rPr>
              <w:t xml:space="preserve"> avec les valeurs affichées sur l’écran GammaSCAN.</w:t>
            </w:r>
          </w:p>
        </w:tc>
        <w:tc>
          <w:tcPr>
            <w:tcW w:w="556" w:type="pct"/>
          </w:tcPr>
          <w:p w14:paraId="6638191E" w14:textId="4D72694A" w:rsidR="00445742" w:rsidRPr="00445742" w:rsidRDefault="00EE4003" w:rsidP="00F81A7F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-337154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39A2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  <w:tr w:rsidR="00C02175" w:rsidRPr="005D451D" w14:paraId="5E451148" w14:textId="77777777" w:rsidTr="00C02175">
        <w:trPr>
          <w:cantSplit/>
          <w:trHeight w:val="379"/>
        </w:trPr>
        <w:tc>
          <w:tcPr>
            <w:tcW w:w="484" w:type="pct"/>
            <w:shd w:val="clear" w:color="auto" w:fill="auto"/>
          </w:tcPr>
          <w:p w14:paraId="34FBD4E1" w14:textId="4FB3D239" w:rsidR="00C02175" w:rsidRDefault="00C02175" w:rsidP="00F81A7F">
            <w:pPr>
              <w:spacing w:before="60" w:after="60"/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1</w:t>
            </w:r>
            <w:r w:rsidR="001D4D7E">
              <w:rPr>
                <w:rFonts w:cstheme="minorHAnsi"/>
                <w:b/>
                <w:sz w:val="22"/>
                <w:szCs w:val="22"/>
              </w:rPr>
              <w:t>4</w:t>
            </w:r>
            <w:r>
              <w:rPr>
                <w:rFonts w:cstheme="minorHAnsi"/>
                <w:b/>
                <w:sz w:val="22"/>
                <w:szCs w:val="22"/>
              </w:rPr>
              <w:t>.4</w:t>
            </w:r>
          </w:p>
        </w:tc>
        <w:tc>
          <w:tcPr>
            <w:tcW w:w="3960" w:type="pct"/>
            <w:shd w:val="clear" w:color="auto" w:fill="auto"/>
          </w:tcPr>
          <w:p w14:paraId="7AC1066D" w14:textId="72A9C379" w:rsidR="00C02175" w:rsidRDefault="00C02175" w:rsidP="00C02175">
            <w:r w:rsidRPr="00712440">
              <w:t>Déconnexion</w:t>
            </w:r>
          </w:p>
          <w:p w14:paraId="3C227D73" w14:textId="53126C29" w:rsidR="00C02175" w:rsidRPr="00712440" w:rsidRDefault="00C02175" w:rsidP="00F81A7F">
            <w:r w:rsidRPr="00712440">
              <w:t>Déconnecter le PC de test du réseau.</w:t>
            </w:r>
            <w:r>
              <w:t xml:space="preserve"> Observer la mise en erreur de </w:t>
            </w:r>
            <w:proofErr w:type="spellStart"/>
            <w:r>
              <w:t>modBus</w:t>
            </w:r>
            <w:proofErr w:type="spellEnd"/>
            <w:r>
              <w:t xml:space="preserve"> </w:t>
            </w:r>
            <w:proofErr w:type="spellStart"/>
            <w:r>
              <w:t>Doctor</w:t>
            </w:r>
            <w:proofErr w:type="spellEnd"/>
          </w:p>
        </w:tc>
        <w:tc>
          <w:tcPr>
            <w:tcW w:w="556" w:type="pct"/>
          </w:tcPr>
          <w:p w14:paraId="12338A15" w14:textId="669B9E5E" w:rsidR="00C02175" w:rsidRPr="00445742" w:rsidRDefault="00EE4003" w:rsidP="00F81A7F">
            <w:pPr>
              <w:spacing w:before="60" w:after="60"/>
              <w:jc w:val="center"/>
              <w:rPr>
                <w:rFonts w:ascii="Frutiger LT Std 55 Roman" w:eastAsia="Times New Roman" w:hAnsi="Frutiger LT Std 55 Roman" w:cs="Times New Roman"/>
                <w:sz w:val="22"/>
                <w:szCs w:val="22"/>
                <w:lang w:eastAsia="en-GB" w:bidi="en-GB"/>
              </w:rPr>
            </w:pPr>
            <w:sdt>
              <w:sdtPr>
                <w:rPr>
                  <w:rFonts w:ascii="Frutiger LT Std 55 Roman" w:eastAsia="Times New Roman" w:hAnsi="Frutiger LT Std 55 Roman" w:cs="Times New Roman"/>
                  <w:sz w:val="22"/>
                  <w:szCs w:val="22"/>
                  <w:lang w:eastAsia="en-GB" w:bidi="en-GB"/>
                </w:rPr>
                <w:id w:val="326568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39A2">
                  <w:rPr>
                    <w:rFonts w:ascii="MS Gothic" w:eastAsia="MS Gothic" w:hAnsi="MS Gothic" w:cs="Times New Roman" w:hint="eastAsia"/>
                    <w:sz w:val="22"/>
                    <w:szCs w:val="22"/>
                    <w:lang w:eastAsia="en-GB" w:bidi="en-GB"/>
                  </w:rPr>
                  <w:t>☐</w:t>
                </w:r>
              </w:sdtContent>
            </w:sdt>
          </w:p>
        </w:tc>
      </w:tr>
    </w:tbl>
    <w:p w14:paraId="565A1EB3" w14:textId="52FDE55B" w:rsidR="00BD5C5E" w:rsidRDefault="00BD5C5E" w:rsidP="00295D9D">
      <w:pPr>
        <w:ind w:firstLine="720"/>
      </w:pPr>
    </w:p>
    <w:p w14:paraId="3C24604D" w14:textId="77777777" w:rsidR="00295D9D" w:rsidRDefault="00295D9D" w:rsidP="00295D9D">
      <w:pPr>
        <w:ind w:firstLine="720"/>
      </w:pPr>
    </w:p>
    <w:p w14:paraId="7154AA73" w14:textId="77777777" w:rsidR="00BD5C5E" w:rsidRDefault="00BD5C5E">
      <w:pPr>
        <w:spacing w:line="276" w:lineRule="auto"/>
      </w:pPr>
      <w:r>
        <w:br w:type="page"/>
      </w:r>
    </w:p>
    <w:p w14:paraId="496B5A65" w14:textId="6ED20BDF" w:rsidR="00C02175" w:rsidRDefault="00BD5C5E" w:rsidP="0033181A">
      <w:pPr>
        <w:pStyle w:val="Paragraphedeliste"/>
        <w:numPr>
          <w:ilvl w:val="0"/>
          <w:numId w:val="2"/>
        </w:numPr>
        <w:shd w:val="clear" w:color="auto" w:fill="00519B"/>
        <w:spacing w:line="276" w:lineRule="auto"/>
        <w:outlineLvl w:val="0"/>
      </w:pPr>
      <w:bookmarkStart w:id="28" w:name="_Toc204079394"/>
      <w:r>
        <w:rPr>
          <w:b/>
          <w:bCs/>
          <w:color w:val="FFFFFF" w:themeColor="background1"/>
          <w:sz w:val="28"/>
          <w:szCs w:val="28"/>
        </w:rPr>
        <w:t>COMMENTAIRES ET SIGNATURE</w:t>
      </w:r>
      <w:r w:rsidR="00502E9F">
        <w:rPr>
          <w:b/>
          <w:bCs/>
          <w:color w:val="FFFFFF" w:themeColor="background1"/>
          <w:sz w:val="28"/>
          <w:szCs w:val="28"/>
        </w:rPr>
        <w:t>S</w:t>
      </w:r>
      <w:bookmarkEnd w:id="28"/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4531"/>
        <w:gridCol w:w="5670"/>
      </w:tblGrid>
      <w:tr w:rsidR="00BD5C5E" w14:paraId="39762634" w14:textId="77777777" w:rsidTr="00BD5C5E">
        <w:tc>
          <w:tcPr>
            <w:tcW w:w="10201" w:type="dxa"/>
            <w:gridSpan w:val="2"/>
          </w:tcPr>
          <w:p w14:paraId="5324B05A" w14:textId="6D7DC489" w:rsidR="00BD5C5E" w:rsidRPr="00B4632D" w:rsidRDefault="00BD5C5E" w:rsidP="00F81A7F">
            <w:pPr>
              <w:rPr>
                <w:sz w:val="18"/>
                <w:szCs w:val="18"/>
              </w:rPr>
            </w:pPr>
            <w:r w:rsidRPr="00B4632D">
              <w:rPr>
                <w:sz w:val="18"/>
                <w:szCs w:val="18"/>
              </w:rPr>
              <w:t>Commentaires</w:t>
            </w:r>
            <w:r w:rsidR="006D1F2B" w:rsidRPr="00B4632D">
              <w:rPr>
                <w:sz w:val="18"/>
                <w:szCs w:val="18"/>
              </w:rPr>
              <w:t xml:space="preserve"> et remarques</w:t>
            </w:r>
            <w:r w:rsidRPr="00B4632D">
              <w:rPr>
                <w:sz w:val="18"/>
                <w:szCs w:val="18"/>
              </w:rPr>
              <w:t> :</w:t>
            </w:r>
          </w:p>
          <w:p w14:paraId="5827DAFE" w14:textId="77777777" w:rsidR="00E64691" w:rsidRPr="00E6469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lang w:eastAsia="en-GB" w:bidi="en-GB"/>
              </w:rPr>
              <w:t xml:space="preserve">Ne pas oublier de tagger les câbles non utilisés dans le coffret électronique. </w:t>
            </w:r>
          </w:p>
          <w:p w14:paraId="0C092748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Réponse Berthold : Les câbles non utilisés seront regroupés et tagués « non utilisés »</w:t>
            </w:r>
          </w:p>
          <w:p w14:paraId="75F70BBA" w14:textId="77777777" w:rsidR="00E64691" w:rsidRP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</w:p>
          <w:p w14:paraId="5634A2F0" w14:textId="77777777" w:rsidR="00E64691" w:rsidRPr="00E6469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lang w:eastAsia="en-GB" w:bidi="en-GB"/>
              </w:rPr>
              <w:t>Les échelles de temps des graphes doivent être sous le format 1000 et non 1.00 supprimer le point.</w:t>
            </w:r>
          </w:p>
          <w:p w14:paraId="3C5BAA5A" w14:textId="4C3CBA52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Réponse Berthold : Modification constaté sur l’écran</w:t>
            </w:r>
          </w:p>
          <w:p w14:paraId="41F79AE2" w14:textId="77777777" w:rsidR="00E64691" w:rsidRP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</w:p>
          <w:p w14:paraId="23A31E61" w14:textId="77777777" w:rsidR="00E64691" w:rsidRPr="00E6469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lang w:eastAsia="en-GB" w:bidi="en-GB"/>
              </w:rPr>
              <w:t xml:space="preserve">Changer le libellé « suiveur » par « Alarme seuil </w:t>
            </w:r>
            <w:proofErr w:type="gramStart"/>
            <w:r w:rsidRPr="00E64691">
              <w:rPr>
                <w:rFonts w:ascii="Frutiger LT Std 55 Roman" w:eastAsia="Times New Roman" w:hAnsi="Frutiger LT Std 55 Roman" w:cs="Times New Roman"/>
                <w:lang w:eastAsia="en-GB" w:bidi="en-GB"/>
              </w:rPr>
              <w:t>1  »</w:t>
            </w:r>
            <w:proofErr w:type="gramEnd"/>
            <w:r w:rsidRPr="00E64691">
              <w:rPr>
                <w:rFonts w:ascii="Frutiger LT Std 55 Roman" w:eastAsia="Times New Roman" w:hAnsi="Frutiger LT Std 55 Roman" w:cs="Times New Roman"/>
                <w:lang w:eastAsia="en-GB" w:bidi="en-GB"/>
              </w:rPr>
              <w:t xml:space="preserve"> ou ALS1. Berthold vous fera un retour.</w:t>
            </w:r>
          </w:p>
          <w:p w14:paraId="43D1475B" w14:textId="6EC3D53F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Réponse Berthold : Sérigraphie modifiée mais pas encore posé sur les faces avant des GammaScan.</w:t>
            </w:r>
          </w:p>
          <w:p w14:paraId="67A6FD25" w14:textId="77777777" w:rsidR="00E64691" w:rsidRP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</w:p>
          <w:p w14:paraId="19B32E18" w14:textId="77777777" w:rsidR="00E64691" w:rsidRPr="00E6469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lang w:eastAsia="en-GB" w:bidi="en-GB"/>
              </w:rPr>
              <w:t xml:space="preserve">Attention point lumineux sur les écrans. Ils disparaissent lorsque que l’on dévisse les fixations </w:t>
            </w:r>
          </w:p>
          <w:p w14:paraId="09FC1455" w14:textId="287D3FDB" w:rsidR="00E64691" w:rsidRP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E64691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Réponse Berthold : 1 point blanc en haut à gauche </w:t>
            </w:r>
            <w:r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disparu </w:t>
            </w:r>
            <w:proofErr w:type="gramStart"/>
            <w:r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suite au</w:t>
            </w:r>
            <w:proofErr w:type="gramEnd"/>
            <w:r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 léger </w:t>
            </w:r>
            <w:r w:rsid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desserrement</w:t>
            </w:r>
            <w:r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 de la vis de fixation de la barre de </w:t>
            </w:r>
            <w:r w:rsid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maintien</w:t>
            </w:r>
            <w:r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 de l’écran : </w:t>
            </w:r>
          </w:p>
          <w:p w14:paraId="26A4AA8A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162F49AD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Réduire la fenêtre d’alarme et la placer en haut à droite </w:t>
            </w:r>
          </w:p>
          <w:p w14:paraId="2F2A27A6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 xml:space="preserve">Réponse Berthold : Modification faite. </w:t>
            </w:r>
          </w:p>
          <w:p w14:paraId="7F3FCED0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4DEDF4A7" w14:textId="77777777" w:rsidR="00E64691" w:rsidRPr="009541DD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Désactiver la fenêtre d’ouverture de la procédure :</w:t>
            </w:r>
          </w:p>
          <w:p w14:paraId="3CCF8482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Modification faite. Quand on acquitte l’alarme la procédure ne s’ouvre plus</w:t>
            </w:r>
          </w:p>
          <w:p w14:paraId="001B40E7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309590F2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Mettre le logo radioactif dans le bon sens.</w:t>
            </w:r>
          </w:p>
          <w:p w14:paraId="74E66223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Modification faite</w:t>
            </w:r>
          </w:p>
          <w:p w14:paraId="454FD938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34D009A" w14:textId="77777777" w:rsidR="00E64691" w:rsidRPr="001D7183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lang w:eastAsia="en-GB" w:bidi="en-GB"/>
              </w:rPr>
              <w:t>Problème d’affichage sur le seuil suiveur, trop de digit après la virgule sur l’affichage.</w:t>
            </w:r>
          </w:p>
          <w:p w14:paraId="5C1CE3D1" w14:textId="55819D52" w:rsidR="00E64691" w:rsidRPr="001D7183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Réponse Berthold : Modification faite</w:t>
            </w:r>
            <w:r w:rsidR="001D7183" w:rsidRP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 et constaté sur l’écran</w:t>
            </w:r>
          </w:p>
          <w:p w14:paraId="5B5CBAE4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0F7AA13C" w14:textId="77777777" w:rsidR="00E64691" w:rsidRPr="001D7183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lang w:eastAsia="en-GB" w:bidi="en-GB"/>
              </w:rPr>
              <w:t>Laisser le message des cellule mesure permanente en affichage fixe.</w:t>
            </w:r>
          </w:p>
          <w:p w14:paraId="6E883D8E" w14:textId="26B4C901" w:rsidR="00E64691" w:rsidRPr="001D7183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 xml:space="preserve">Réponse Berthold : Modification faite. </w:t>
            </w:r>
            <w:r w:rsidR="001D7183" w:rsidRP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Au bout de 15 mm le message « Cellule ouverte depuis trop longtemps » apparait et reste fixe.</w:t>
            </w:r>
          </w:p>
          <w:p w14:paraId="2B2B06DB" w14:textId="39C5E8D2" w:rsidR="001D7183" w:rsidRPr="001D7183" w:rsidRDefault="001D7183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Le voyant « Marche » s’éteint &gt; remonté d’un défaut</w:t>
            </w:r>
          </w:p>
          <w:p w14:paraId="7BAE6AB7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6D40F1AD" w14:textId="77777777" w:rsidR="00E64691" w:rsidRPr="001D7183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Frutiger LT Std 55 Roman" w:eastAsia="Times New Roman" w:hAnsi="Frutiger LT Std 55 Roman" w:cs="Times New Roman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lang w:eastAsia="en-GB" w:bidi="en-GB"/>
              </w:rPr>
              <w:t>L’affichage se bloque =&gt;17h.</w:t>
            </w:r>
          </w:p>
          <w:p w14:paraId="6F847C25" w14:textId="64A2079B" w:rsidR="00E64691" w:rsidRPr="001D7183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</w:pPr>
            <w:r w:rsidRP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Réponse Berthold : Problème résolu</w:t>
            </w:r>
            <w:r w:rsidR="001D7183">
              <w:rPr>
                <w:rFonts w:ascii="Frutiger LT Std 55 Roman" w:eastAsia="Times New Roman" w:hAnsi="Frutiger LT Std 55 Roman" w:cs="Times New Roman"/>
                <w:color w:val="388600"/>
                <w:lang w:eastAsia="en-GB" w:bidi="en-GB"/>
              </w:rPr>
              <w:t>. Le problème ne s’est pas reproduit lors des tests.</w:t>
            </w:r>
          </w:p>
          <w:p w14:paraId="489B92D9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135D6EF8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Impossible de passer en Alarme en seuil 2 lors des tests.</w:t>
            </w:r>
          </w:p>
          <w:p w14:paraId="0276D54C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Problème résolu</w:t>
            </w:r>
            <w:r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. Modification de la priorisation des alarmes</w:t>
            </w:r>
          </w:p>
          <w:p w14:paraId="23E176BD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1B94F7FF" w14:textId="77777777" w:rsidR="00E64691" w:rsidRPr="009541DD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L’acquittement de l’alarme est possible en mesure de manière aléatoire, il faut empêcher l’acquittement. </w:t>
            </w:r>
          </w:p>
          <w:p w14:paraId="3CFAB91E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Modification faite</w:t>
            </w:r>
          </w:p>
          <w:p w14:paraId="799C98AC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</w:p>
          <w:p w14:paraId="079A0A74" w14:textId="77777777" w:rsidR="00E64691" w:rsidRPr="009541DD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Le test de default cellule n’a pas été réalisé, en cours d’implémentation chez Berthold.</w:t>
            </w:r>
          </w:p>
          <w:p w14:paraId="3B8FC34E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</w:pPr>
            <w:r w:rsidRPr="007844C3"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  <w:t>Réponse Berthold : En cours de traitement</w:t>
            </w:r>
          </w:p>
          <w:p w14:paraId="154465E6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15F5BFB0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Problème de mesure de la vitesse : Lors d’un passage avec une source et fort taux de comptage. La vitesse se fige et n’est plus actualisée.</w:t>
            </w:r>
          </w:p>
          <w:p w14:paraId="0FC76EC6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effectuée.</w:t>
            </w:r>
          </w:p>
          <w:p w14:paraId="70F15F5E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76E49740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9 :30 plus d’affichage sur l’écran</w:t>
            </w:r>
          </w:p>
          <w:p w14:paraId="3A8B6710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</w:t>
            </w:r>
          </w:p>
          <w:p w14:paraId="10FDB18C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6F910E70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Reboot intempestif</w:t>
            </w:r>
            <w:r w:rsidRPr="009541DD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constaté </w:t>
            </w:r>
            <w:proofErr w:type="gramStart"/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( 2</w:t>
            </w:r>
            <w:proofErr w:type="gramEnd"/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/3 fois)</w:t>
            </w:r>
          </w:p>
          <w:p w14:paraId="2AE3E2F0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</w:t>
            </w:r>
          </w:p>
          <w:p w14:paraId="0385DB98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414617DB" w14:textId="77777777" w:rsidR="00E64691" w:rsidRPr="009541DD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En mode dégradé : détecteur 1 débranché, lors du passage avec source, le détecteur 2 se mets en Alarme ainsi que l’alarme du détecteur 1</w:t>
            </w:r>
          </w:p>
          <w:p w14:paraId="390E0AE5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faite</w:t>
            </w:r>
            <w:r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. La voie passe à zéro en cas de défaut déclaré</w:t>
            </w:r>
          </w:p>
          <w:p w14:paraId="6AC4C0F7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192BB267" w14:textId="77777777" w:rsidR="00E64691" w:rsidRPr="009541DD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Un éclair apparait de manière intempestive lors sur l’affichage de l’alarme.</w:t>
            </w:r>
          </w:p>
          <w:p w14:paraId="3C67D7D5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</w:t>
            </w:r>
            <w:r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. La consommation de l’écran a été optimisée</w:t>
            </w:r>
          </w:p>
          <w:p w14:paraId="76CFEBFB" w14:textId="77777777" w:rsidR="00E64691" w:rsidRPr="009541DD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19CE1B7" w14:textId="77777777" w:rsidR="00E64691" w:rsidRPr="009541DD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9541DD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Détecteur 1 déconnecté : 14 :32 disparitions du défaut détecteur et voyant marche en route</w:t>
            </w:r>
          </w:p>
          <w:p w14:paraId="1A8BE1C1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</w:t>
            </w:r>
          </w:p>
          <w:p w14:paraId="03606C67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52B633E" w14:textId="77777777" w:rsidR="00E64691" w:rsidRPr="00504E1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Détecteur 4 déconnecté : 14 :56 disparitions du défaut détecteur et voyant marche en route.</w:t>
            </w:r>
          </w:p>
          <w:p w14:paraId="0C8B015E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</w:t>
            </w:r>
          </w:p>
          <w:p w14:paraId="4BC01D55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43229D6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Transmettre les PV de test des détecteurs. </w:t>
            </w:r>
          </w:p>
          <w:p w14:paraId="337BB60F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PV transmis avec le PV de recette</w:t>
            </w:r>
          </w:p>
          <w:p w14:paraId="2C042395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35D5E591" w14:textId="77777777" w:rsidR="00E64691" w:rsidRPr="00504E1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Quand on </w:t>
            </w:r>
            <w:proofErr w:type="spellStart"/>
            <w:r w:rsidRPr="00504E11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clic</w:t>
            </w:r>
            <w:proofErr w:type="spellEnd"/>
            <w:r w:rsidRPr="00504E11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 sur l’encart alarme radiologique la procédure s’ouvre.</w:t>
            </w:r>
          </w:p>
          <w:p w14:paraId="69D4CEBB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Correction effectuée</w:t>
            </w:r>
          </w:p>
          <w:p w14:paraId="240BBAB8" w14:textId="77777777" w:rsidR="00E64691" w:rsidRPr="007844C3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</w:pPr>
          </w:p>
          <w:p w14:paraId="7106F610" w14:textId="77777777" w:rsidR="00E64691" w:rsidRPr="00504E11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Transmettre un manuel d’utilisation pour le mode simulation. Toute la table de Modbus doit être simulable.</w:t>
            </w:r>
          </w:p>
          <w:p w14:paraId="331AC01F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  <w:t xml:space="preserve">Réponse Berthold : La solution retenue est d’améliorer le mode simulation pour générer l’ensemble des remontées d’information présentent dans la table </w:t>
            </w:r>
            <w:proofErr w:type="spellStart"/>
            <w:r w:rsidRPr="00504E11"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  <w:t>modbus</w:t>
            </w:r>
            <w:proofErr w:type="spellEnd"/>
            <w:r w:rsidRPr="00504E11">
              <w:rPr>
                <w:rFonts w:ascii="Arial" w:eastAsia="Calibri" w:hAnsi="Arial" w:cs="Arial"/>
                <w:color w:val="C00000"/>
                <w:sz w:val="22"/>
                <w:szCs w:val="22"/>
                <w:lang w:eastAsia="en-US"/>
              </w:rPr>
              <w:t>.</w:t>
            </w:r>
          </w:p>
          <w:p w14:paraId="244925ED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</w:p>
          <w:p w14:paraId="2540C593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Mettre une explication sur les valeurs négative des AMD au Ba133.&gt; A préciser dans PV</w:t>
            </w:r>
          </w:p>
          <w:p w14:paraId="40E84F06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Un commentaire sera mis dans le PV de recette.</w:t>
            </w:r>
          </w:p>
          <w:p w14:paraId="2B2C82FB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65A99CF1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36F6A783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F851DE3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0D86A61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975C7B5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267B34A3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Une fois les modifications prisent en compte par Berthold. Berthold réalisera de son côté une recette complète pour vérifier le bon fonctionnement du system et transmettre un PV</w:t>
            </w:r>
          </w:p>
          <w:p w14:paraId="5F9F086F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commentRangeStart w:id="29"/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Une recette totale sera réalisée par Berthold pour valider l’intégralité des fonctions du GammaScan. A l’issue, Berthold transmettra l’information au CEA</w:t>
            </w:r>
            <w:commentRangeEnd w:id="29"/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commentReference w:id="29"/>
            </w: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 xml:space="preserve"> &gt; S44</w:t>
            </w:r>
          </w:p>
          <w:p w14:paraId="73138581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</w:p>
          <w:p w14:paraId="4EF59761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Les Tests sont à refaire avec le portique VL. Un </w:t>
            </w:r>
            <w:proofErr w:type="spellStart"/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Pv</w:t>
            </w:r>
            <w:proofErr w:type="spellEnd"/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 sera à transmettre.</w:t>
            </w:r>
          </w:p>
          <w:p w14:paraId="3EBD4545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Ces tests seront effectués après application des correctifs dans le soft EV5 &gt; S44</w:t>
            </w:r>
          </w:p>
          <w:p w14:paraId="7E174A85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</w:p>
          <w:p w14:paraId="5E92C414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Le CEA veut que les modifications soient faites et fonctionnelles avant la livraison des 2 électroniques livrés pour le 15/10. La date sera à confirmer par Berthold. Le CEA indiquera à Berthold la date possible au plus tard. </w:t>
            </w:r>
          </w:p>
          <w:p w14:paraId="3F792588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Voir nouveau planning ci-dessous.</w:t>
            </w:r>
          </w:p>
          <w:p w14:paraId="25A1AC52" w14:textId="77777777" w:rsidR="00E64691" w:rsidRPr="00504E1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  <w:p w14:paraId="465C9E6E" w14:textId="77777777" w:rsidR="00E64691" w:rsidRPr="00293054" w:rsidRDefault="00E64691" w:rsidP="00E64691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Le détecteur n°3 au capot endommagé. Berthold fournira un capot neuf</w:t>
            </w:r>
          </w:p>
          <w:p w14:paraId="6A36B73A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  <w:lang w:eastAsia="en-US"/>
              </w:rPr>
              <w:t>Réponse Berthold : Capot approvisionné</w:t>
            </w:r>
          </w:p>
          <w:p w14:paraId="50202108" w14:textId="77777777" w:rsidR="00E64691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007BB8"/>
                <w:sz w:val="22"/>
                <w:szCs w:val="22"/>
                <w:lang w:eastAsia="en-US"/>
              </w:rPr>
            </w:pPr>
          </w:p>
          <w:p w14:paraId="7BA01E7F" w14:textId="77777777" w:rsidR="00E64691" w:rsidRPr="00293054" w:rsidRDefault="00E64691" w:rsidP="00E64691">
            <w:pPr>
              <w:pStyle w:val="Paragraphedeliste"/>
              <w:spacing w:after="160" w:line="278" w:lineRule="auto"/>
              <w:ind w:left="1788"/>
              <w:rPr>
                <w:rFonts w:ascii="Arial" w:eastAsia="Calibri" w:hAnsi="Arial" w:cs="Arial"/>
                <w:color w:val="007BB8"/>
                <w:sz w:val="22"/>
                <w:szCs w:val="22"/>
                <w:lang w:eastAsia="en-US"/>
              </w:rPr>
            </w:pPr>
          </w:p>
          <w:p w14:paraId="48BEF23C" w14:textId="77777777" w:rsidR="00E64691" w:rsidRDefault="00E64691" w:rsidP="00E64691">
            <w:pPr>
              <w:pStyle w:val="Paragraphedeliste"/>
              <w:numPr>
                <w:ilvl w:val="0"/>
                <w:numId w:val="27"/>
              </w:numPr>
              <w:spacing w:before="0"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Les PV de recette complétés seront transmis au plus tard le 13 octobre</w:t>
            </w:r>
          </w:p>
          <w:p w14:paraId="605FCAA0" w14:textId="77777777" w:rsidR="00E64691" w:rsidRDefault="00E64691" w:rsidP="00E64691">
            <w:pPr>
              <w:pStyle w:val="Paragraphedeliste"/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</w:p>
          <w:p w14:paraId="55ED4C5E" w14:textId="77777777" w:rsidR="00E64691" w:rsidRPr="00293054" w:rsidRDefault="00E64691" w:rsidP="00E64691">
            <w:pPr>
              <w:pStyle w:val="Paragraphedeliste"/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</w:p>
          <w:p w14:paraId="0B978FBD" w14:textId="77777777" w:rsidR="00E64691" w:rsidRPr="00293054" w:rsidRDefault="00E64691" w:rsidP="00E64691">
            <w:pPr>
              <w:pStyle w:val="Paragraphedeliste"/>
              <w:numPr>
                <w:ilvl w:val="0"/>
                <w:numId w:val="27"/>
              </w:numPr>
              <w:spacing w:before="0"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 xml:space="preserve">Nouveau planning prévisionnel : </w:t>
            </w:r>
          </w:p>
          <w:p w14:paraId="5071F41D" w14:textId="77777777" w:rsidR="00E64691" w:rsidRPr="00293054" w:rsidRDefault="00E64691" w:rsidP="00E64691">
            <w:pPr>
              <w:pStyle w:val="Paragraphedeliste"/>
              <w:numPr>
                <w:ilvl w:val="0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Finalisation du soft : mi-novembre (S46)</w:t>
            </w:r>
          </w:p>
          <w:p w14:paraId="3EAEEE0D" w14:textId="77777777" w:rsidR="00E64691" w:rsidRPr="00293054" w:rsidRDefault="00E64691" w:rsidP="00E64691">
            <w:pPr>
              <w:pStyle w:val="Paragraphedeliste"/>
              <w:numPr>
                <w:ilvl w:val="0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Mise à disposition de 2 électroniques Gamma Scan sur la plateforme de test : S47</w:t>
            </w:r>
          </w:p>
          <w:p w14:paraId="57EF49AE" w14:textId="77777777" w:rsidR="00E64691" w:rsidRPr="00293054" w:rsidRDefault="00E64691" w:rsidP="00E64691">
            <w:pPr>
              <w:pStyle w:val="Paragraphedeliste"/>
              <w:numPr>
                <w:ilvl w:val="0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Expédition des matériels : S48</w:t>
            </w:r>
          </w:p>
          <w:p w14:paraId="11EA73B4" w14:textId="77777777" w:rsidR="00E64691" w:rsidRDefault="00E64691" w:rsidP="00E64691">
            <w:pPr>
              <w:pStyle w:val="Paragraphedeliste"/>
              <w:numPr>
                <w:ilvl w:val="0"/>
                <w:numId w:val="5"/>
              </w:numPr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  <w:t>Installation sur site et mise en service : S50</w:t>
            </w:r>
          </w:p>
          <w:p w14:paraId="6A656B8C" w14:textId="77777777" w:rsidR="00E64691" w:rsidRPr="00293054" w:rsidRDefault="00E64691" w:rsidP="00E64691">
            <w:pPr>
              <w:pStyle w:val="Paragraphedeliste"/>
              <w:spacing w:after="160" w:line="278" w:lineRule="auto"/>
              <w:ind w:left="1068"/>
              <w:rPr>
                <w:rFonts w:ascii="Arial" w:eastAsia="Calibri" w:hAnsi="Arial" w:cs="Arial"/>
                <w:color w:val="263F6A"/>
                <w:sz w:val="22"/>
                <w:szCs w:val="22"/>
                <w:lang w:eastAsia="en-US"/>
              </w:rPr>
            </w:pPr>
          </w:p>
          <w:p w14:paraId="4FDBCBAD" w14:textId="77777777" w:rsidR="00E64691" w:rsidRDefault="00E64691" w:rsidP="00E64691">
            <w:pPr>
              <w:pStyle w:val="CorpsTexteI10BT"/>
              <w:numPr>
                <w:ilvl w:val="0"/>
                <w:numId w:val="27"/>
              </w:numPr>
              <w:rPr>
                <w:lang w:eastAsia="fr-FR"/>
              </w:rPr>
            </w:pPr>
            <w:r>
              <w:rPr>
                <w:lang w:eastAsia="fr-FR"/>
              </w:rPr>
              <w:t xml:space="preserve">Les coffrets GammaScan seront posés par </w:t>
            </w:r>
            <w:proofErr w:type="spellStart"/>
            <w:r>
              <w:rPr>
                <w:lang w:eastAsia="fr-FR"/>
              </w:rPr>
              <w:t>Inéo</w:t>
            </w:r>
            <w:proofErr w:type="spellEnd"/>
            <w:r>
              <w:rPr>
                <w:lang w:eastAsia="fr-FR"/>
              </w:rPr>
              <w:t xml:space="preserve"> dans le local prévu à cet effet.</w:t>
            </w:r>
          </w:p>
          <w:p w14:paraId="3E218251" w14:textId="77777777" w:rsidR="00E64691" w:rsidRDefault="00E64691" w:rsidP="00E64691">
            <w:pPr>
              <w:pStyle w:val="CorpsTexteI10BT"/>
              <w:ind w:left="720"/>
              <w:rPr>
                <w:lang w:eastAsia="fr-FR"/>
              </w:rPr>
            </w:pPr>
          </w:p>
          <w:p w14:paraId="2691286E" w14:textId="77777777" w:rsidR="00E64691" w:rsidRDefault="00E64691" w:rsidP="00E64691">
            <w:pPr>
              <w:pStyle w:val="CorpsTexteI10BT"/>
              <w:ind w:left="720"/>
              <w:rPr>
                <w:lang w:eastAsia="fr-FR"/>
              </w:rPr>
            </w:pPr>
          </w:p>
          <w:p w14:paraId="29C8D6FC" w14:textId="77777777" w:rsidR="00E64691" w:rsidRDefault="00E64691" w:rsidP="00E64691">
            <w:pPr>
              <w:pStyle w:val="Paragraphedeliste"/>
              <w:numPr>
                <w:ilvl w:val="0"/>
                <w:numId w:val="27"/>
              </w:numPr>
              <w:spacing w:before="0"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</w:rPr>
            </w:pP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</w:rPr>
              <w:t>Mise à disposition des supports piéton</w:t>
            </w:r>
            <w:r>
              <w:rPr>
                <w:rFonts w:ascii="Arial" w:eastAsia="Calibri" w:hAnsi="Arial" w:cs="Arial"/>
                <w:color w:val="263F6A"/>
                <w:sz w:val="22"/>
                <w:szCs w:val="22"/>
              </w:rPr>
              <w:t>s</w:t>
            </w:r>
            <w:r w:rsidRPr="00293054">
              <w:rPr>
                <w:rFonts w:ascii="Arial" w:eastAsia="Calibri" w:hAnsi="Arial" w:cs="Arial"/>
                <w:color w:val="263F6A"/>
                <w:sz w:val="22"/>
                <w:szCs w:val="22"/>
              </w:rPr>
              <w:t xml:space="preserve"> peint en avance de phase pour permettre de les poser (sur le carrelage ou coulés dans la dalle béton)</w:t>
            </w:r>
          </w:p>
          <w:p w14:paraId="18EC3EEA" w14:textId="77777777" w:rsidR="00E64691" w:rsidRDefault="00E64691" w:rsidP="00E64691">
            <w:pPr>
              <w:pStyle w:val="Paragraphedeliste"/>
              <w:spacing w:after="160" w:line="278" w:lineRule="auto"/>
              <w:rPr>
                <w:rFonts w:ascii="Arial" w:eastAsia="Calibri" w:hAnsi="Arial" w:cs="Arial"/>
                <w:color w:val="263F6A"/>
                <w:sz w:val="22"/>
                <w:szCs w:val="22"/>
              </w:rPr>
            </w:pPr>
            <w:r>
              <w:rPr>
                <w:rFonts w:ascii="Arial" w:eastAsia="Calibri" w:hAnsi="Arial" w:cs="Arial"/>
                <w:color w:val="263F6A"/>
                <w:sz w:val="22"/>
                <w:szCs w:val="22"/>
              </w:rPr>
              <w:t xml:space="preserve">Réponse Berthold : Les poteaux seront disponibles à partir de la semaine 43. </w:t>
            </w:r>
          </w:p>
          <w:p w14:paraId="3A3667C8" w14:textId="77777777" w:rsidR="00E64691" w:rsidRDefault="00E64691" w:rsidP="00E64691">
            <w:pPr>
              <w:pStyle w:val="Paragraphedeliste"/>
              <w:spacing w:after="160" w:line="278" w:lineRule="auto"/>
              <w:rPr>
                <w:rFonts w:ascii="Arial" w:eastAsia="Calibri" w:hAnsi="Arial" w:cs="Arial"/>
                <w:color w:val="388600"/>
                <w:sz w:val="22"/>
                <w:szCs w:val="22"/>
              </w:rPr>
            </w:pPr>
            <w:r w:rsidRPr="00504E11">
              <w:rPr>
                <w:rFonts w:ascii="Arial" w:eastAsia="Calibri" w:hAnsi="Arial" w:cs="Arial"/>
                <w:color w:val="388600"/>
                <w:sz w:val="22"/>
                <w:szCs w:val="22"/>
              </w:rPr>
              <w:t>Livré le 16/10</w:t>
            </w:r>
          </w:p>
          <w:p w14:paraId="54383627" w14:textId="77777777" w:rsidR="00E64691" w:rsidRPr="004031E7" w:rsidRDefault="00E64691" w:rsidP="00E64691">
            <w:pPr>
              <w:pStyle w:val="Paragraphedeliste"/>
              <w:spacing w:after="160" w:line="278" w:lineRule="auto"/>
              <w:rPr>
                <w:rFonts w:ascii="Arial" w:eastAsia="Calibri" w:hAnsi="Arial" w:cs="Arial"/>
                <w:color w:val="388600"/>
                <w:sz w:val="22"/>
                <w:szCs w:val="22"/>
              </w:rPr>
            </w:pPr>
          </w:p>
          <w:p w14:paraId="0B824F7C" w14:textId="77777777" w:rsidR="00E64691" w:rsidRDefault="00E64691" w:rsidP="00E64691">
            <w:pPr>
              <w:pStyle w:val="CorpsTexteI10BT"/>
              <w:numPr>
                <w:ilvl w:val="0"/>
                <w:numId w:val="27"/>
              </w:numPr>
              <w:jc w:val="left"/>
            </w:pPr>
            <w:r>
              <w:t>Le PV de contrôle du multimètre utilisé pendant la recette a été ajouté aux PV.</w:t>
            </w:r>
          </w:p>
          <w:p w14:paraId="21300F4E" w14:textId="77777777" w:rsidR="00E64691" w:rsidRDefault="00E64691" w:rsidP="00E64691">
            <w:pPr>
              <w:pStyle w:val="CorpsTexteI10BT"/>
              <w:jc w:val="left"/>
            </w:pPr>
          </w:p>
          <w:p w14:paraId="4BC7F336" w14:textId="77777777" w:rsidR="00E64691" w:rsidRDefault="00E64691" w:rsidP="00E64691">
            <w:pPr>
              <w:pStyle w:val="CorpsTexteI10BT"/>
              <w:numPr>
                <w:ilvl w:val="0"/>
                <w:numId w:val="27"/>
              </w:numPr>
              <w:jc w:val="left"/>
            </w:pPr>
            <w:r>
              <w:t>Ecart entre HT mesurée sur les détecteurs et celles indiquées sur les PV.</w:t>
            </w:r>
          </w:p>
          <w:p w14:paraId="50CA2A38" w14:textId="77777777" w:rsidR="00E64691" w:rsidRDefault="00E64691" w:rsidP="00E64691">
            <w:pPr>
              <w:pStyle w:val="CorpsTexteI10BT"/>
              <w:ind w:left="720"/>
              <w:jc w:val="left"/>
            </w:pPr>
            <w:r>
              <w:t xml:space="preserve">Les techniciens Berthold </w:t>
            </w:r>
            <w:proofErr w:type="gramStart"/>
            <w:r>
              <w:t>peuvent</w:t>
            </w:r>
            <w:proofErr w:type="gramEnd"/>
            <w:r>
              <w:t xml:space="preserve"> être amenés à modifier le réglage de la HT des détecteurs pour arriver aux valeurs attendues de bruit de fond lors de la vérification des détecteurs.</w:t>
            </w:r>
          </w:p>
          <w:p w14:paraId="76C28ABF" w14:textId="77777777" w:rsidR="00E64691" w:rsidRDefault="00E64691" w:rsidP="00E64691">
            <w:pPr>
              <w:pStyle w:val="CorpsTexteI10BT"/>
              <w:ind w:left="720"/>
              <w:jc w:val="left"/>
            </w:pPr>
          </w:p>
          <w:p w14:paraId="2051AA83" w14:textId="77777777" w:rsidR="00E64691" w:rsidRDefault="00E64691" w:rsidP="00E64691">
            <w:pPr>
              <w:pStyle w:val="CorpsTexteI10BT"/>
              <w:ind w:left="720"/>
              <w:jc w:val="left"/>
            </w:pPr>
          </w:p>
          <w:p w14:paraId="7807376E" w14:textId="77777777" w:rsidR="00E64691" w:rsidRDefault="00E64691" w:rsidP="00E64691">
            <w:pPr>
              <w:pStyle w:val="CorpsTexteI10BT"/>
              <w:ind w:left="720"/>
              <w:jc w:val="left"/>
            </w:pPr>
          </w:p>
          <w:p w14:paraId="47E680FB" w14:textId="77777777" w:rsidR="00E64691" w:rsidRDefault="00E64691" w:rsidP="00E64691">
            <w:pPr>
              <w:pStyle w:val="CorpsTexteI10BT"/>
              <w:ind w:left="720"/>
              <w:jc w:val="left"/>
            </w:pPr>
          </w:p>
          <w:p w14:paraId="70EEE723" w14:textId="77777777" w:rsidR="00E64691" w:rsidRDefault="00E64691" w:rsidP="00E64691">
            <w:pPr>
              <w:pStyle w:val="CorpsTexteI10BT"/>
              <w:numPr>
                <w:ilvl w:val="0"/>
                <w:numId w:val="27"/>
              </w:numPr>
              <w:jc w:val="left"/>
            </w:pPr>
            <w:r>
              <w:t>Répondre au CEA sur les écarts de HT constaté entre les PV des détecteurs et les valeurs relevées lors de la recette</w:t>
            </w:r>
          </w:p>
          <w:p w14:paraId="18260E45" w14:textId="77777777" w:rsidR="00E64691" w:rsidRDefault="00E64691" w:rsidP="00E64691">
            <w:pPr>
              <w:pStyle w:val="Paragraphedeliste"/>
            </w:pPr>
          </w:p>
          <w:p w14:paraId="06FE3DEB" w14:textId="77777777" w:rsidR="00E64691" w:rsidRDefault="00E64691" w:rsidP="00E64691">
            <w:pPr>
              <w:pStyle w:val="CorpsTexteI10BT"/>
              <w:numPr>
                <w:ilvl w:val="0"/>
                <w:numId w:val="27"/>
              </w:numPr>
              <w:jc w:val="left"/>
            </w:pPr>
            <w:r>
              <w:t>Recette CEA : Prévue le 12 novembre à partir de 11 heures jusqu’au 13 novembre 12 heures.</w:t>
            </w:r>
          </w:p>
          <w:p w14:paraId="629A1378" w14:textId="77777777" w:rsidR="00E64691" w:rsidRDefault="00E64691" w:rsidP="00E64691">
            <w:pPr>
              <w:pStyle w:val="CorpsTexteI10BT"/>
              <w:ind w:left="743"/>
              <w:jc w:val="left"/>
            </w:pPr>
            <w:r>
              <w:t>Vérification fonctionnelle des systèmes + test source piéton avec un passage au centre des détecteurs</w:t>
            </w:r>
          </w:p>
          <w:p w14:paraId="764112AB" w14:textId="77777777" w:rsidR="00BD5C5E" w:rsidRDefault="00BD5C5E" w:rsidP="005139A2">
            <w:pPr>
              <w:pStyle w:val="Paragraphedeliste"/>
              <w:numPr>
                <w:ilvl w:val="1"/>
                <w:numId w:val="5"/>
              </w:numPr>
              <w:spacing w:after="160" w:line="278" w:lineRule="auto"/>
            </w:pPr>
          </w:p>
        </w:tc>
      </w:tr>
      <w:tr w:rsidR="00BD5C5E" w14:paraId="1249D5F4" w14:textId="77777777" w:rsidTr="00BD5C5E">
        <w:tc>
          <w:tcPr>
            <w:tcW w:w="4531" w:type="dxa"/>
          </w:tcPr>
          <w:p w14:paraId="04A46AF1" w14:textId="77777777" w:rsidR="00BD5C5E" w:rsidRDefault="00BD5C5E" w:rsidP="00F81A7F">
            <w:r>
              <w:t>Date :</w:t>
            </w:r>
          </w:p>
          <w:p w14:paraId="32A74F0E" w14:textId="39CB9628" w:rsidR="00BD5C5E" w:rsidRDefault="00502E9F" w:rsidP="00F81A7F">
            <w:r>
              <w:t>Nom :</w:t>
            </w:r>
          </w:p>
          <w:p w14:paraId="7819921E" w14:textId="2E773605" w:rsidR="00502E9F" w:rsidRDefault="00502E9F" w:rsidP="00F81A7F">
            <w:r>
              <w:t>Prénom :</w:t>
            </w:r>
          </w:p>
          <w:p w14:paraId="2D79891E" w14:textId="77777777" w:rsidR="00502E9F" w:rsidRDefault="00502E9F" w:rsidP="00F81A7F"/>
          <w:p w14:paraId="5790AC11" w14:textId="09160990" w:rsidR="00BD5C5E" w:rsidRDefault="00BD5C5E" w:rsidP="00F81A7F">
            <w:r>
              <w:t>Signature représentant client :</w:t>
            </w:r>
          </w:p>
          <w:p w14:paraId="6425FC2A" w14:textId="77777777" w:rsidR="00BD5C5E" w:rsidRDefault="00BD5C5E" w:rsidP="00F81A7F"/>
          <w:p w14:paraId="2D3B67C1" w14:textId="77777777" w:rsidR="00BD5C5E" w:rsidRDefault="00BD5C5E" w:rsidP="00F81A7F"/>
        </w:tc>
        <w:tc>
          <w:tcPr>
            <w:tcW w:w="5670" w:type="dxa"/>
          </w:tcPr>
          <w:p w14:paraId="5B081574" w14:textId="685238EC" w:rsidR="00BD5C5E" w:rsidRDefault="00BD5C5E" w:rsidP="00F81A7F">
            <w:r>
              <w:t>Date :</w:t>
            </w:r>
            <w:r w:rsidR="00987516">
              <w:t xml:space="preserve"> </w:t>
            </w:r>
            <w:r w:rsidR="005139A2">
              <w:t>XX</w:t>
            </w:r>
            <w:r w:rsidR="00987516">
              <w:t>/</w:t>
            </w:r>
            <w:r w:rsidR="005139A2">
              <w:t>XX</w:t>
            </w:r>
            <w:r w:rsidR="00987516">
              <w:t>/2025</w:t>
            </w:r>
          </w:p>
          <w:p w14:paraId="0A0D41AE" w14:textId="3BE8C729" w:rsidR="00502E9F" w:rsidRDefault="00502E9F" w:rsidP="00502E9F">
            <w:r>
              <w:t>Nom :</w:t>
            </w:r>
            <w:r w:rsidR="00987516">
              <w:t xml:space="preserve"> Veitmann</w:t>
            </w:r>
          </w:p>
          <w:p w14:paraId="399D5C1F" w14:textId="4FBABDC7" w:rsidR="00502E9F" w:rsidRDefault="00502E9F" w:rsidP="00502E9F">
            <w:r>
              <w:t>Prénom :</w:t>
            </w:r>
            <w:r w:rsidR="00987516">
              <w:t xml:space="preserve"> Alexandre</w:t>
            </w:r>
          </w:p>
          <w:p w14:paraId="602BE1C6" w14:textId="5D18C111" w:rsidR="00BD5C5E" w:rsidRDefault="00BD5C5E" w:rsidP="00F81A7F"/>
          <w:p w14:paraId="2870F4D6" w14:textId="4BB94851" w:rsidR="00BD5C5E" w:rsidRDefault="00BD5C5E" w:rsidP="00F81A7F">
            <w:r>
              <w:t>Signature représentant BERTHOLD :</w:t>
            </w:r>
          </w:p>
          <w:p w14:paraId="51AC4C88" w14:textId="41A0BBB4" w:rsidR="00502E9F" w:rsidRDefault="00502E9F" w:rsidP="00F81A7F"/>
          <w:p w14:paraId="0E815295" w14:textId="47FF3394" w:rsidR="00502E9F" w:rsidRDefault="00502E9F" w:rsidP="00F81A7F"/>
        </w:tc>
      </w:tr>
    </w:tbl>
    <w:p w14:paraId="42301390" w14:textId="3E5DDD5C" w:rsidR="00987516" w:rsidRDefault="00987516" w:rsidP="00445742"/>
    <w:sectPr w:rsidR="00987516" w:rsidSect="0072174C">
      <w:headerReference w:type="first" r:id="rId14"/>
      <w:pgSz w:w="11906" w:h="16838" w:code="9"/>
      <w:pgMar w:top="1276" w:right="849" w:bottom="720" w:left="907" w:header="720" w:footer="862" w:gutter="0"/>
      <w:pgNumType w:chapStyle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7" w:author="Alexandre Veitmann" w:date="2025-10-29T16:00:00Z" w:initials="AV">
    <w:p w14:paraId="7430AA64" w14:textId="77777777" w:rsidR="003F36DD" w:rsidRDefault="003F36DD" w:rsidP="003F36DD">
      <w:pPr>
        <w:pStyle w:val="Commentaire"/>
      </w:pPr>
      <w:r>
        <w:rPr>
          <w:rStyle w:val="Marquedecommentaire"/>
        </w:rPr>
        <w:annotationRef/>
      </w:r>
      <w:r>
        <w:t>Esure c</w:t>
      </w:r>
    </w:p>
  </w:comment>
  <w:comment w:id="29" w:author="Alexandre Veitmann" w:date="2025-10-09T16:30:00Z" w:initials="AV">
    <w:p w14:paraId="4BE9DE26" w14:textId="77777777" w:rsidR="00E64691" w:rsidRDefault="00E64691" w:rsidP="00E64691">
      <w:pPr>
        <w:pStyle w:val="Commentaire"/>
      </w:pPr>
      <w:r>
        <w:rPr>
          <w:rStyle w:val="Marquedecommentair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430AA64" w15:done="0"/>
  <w15:commentEx w15:paraId="4BE9DE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4DEE0F" w16cex:dateUtc="2025-10-29T15:00:00Z"/>
  <w16cex:commentExtensible w16cex:durableId="146319E6" w16cex:dateUtc="2025-10-09T14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430AA64" w16cid:durableId="334DEE0F"/>
  <w16cid:commentId w16cid:paraId="4BE9DE26" w16cid:durableId="146319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1A7302" w14:textId="77777777" w:rsidR="004A6E47" w:rsidRDefault="004A6E47">
      <w:pPr>
        <w:spacing w:after="0"/>
      </w:pPr>
      <w:r>
        <w:separator/>
      </w:r>
    </w:p>
  </w:endnote>
  <w:endnote w:type="continuationSeparator" w:id="0">
    <w:p w14:paraId="07CB39C4" w14:textId="77777777" w:rsidR="004A6E47" w:rsidRDefault="004A6E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Berthold Series">
    <w:altName w:val="Cambria Math"/>
    <w:charset w:val="00"/>
    <w:family w:val="auto"/>
    <w:pitch w:val="variable"/>
    <w:sig w:usb0="A00000A7" w:usb1="5000004A" w:usb2="00000000" w:usb3="00000000" w:csb0="00000111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9852" w:type="dxa"/>
      <w:jc w:val="center"/>
      <w:tblLook w:val="04A0" w:firstRow="1" w:lastRow="0" w:firstColumn="1" w:lastColumn="0" w:noHBand="0" w:noVBand="1"/>
    </w:tblPr>
    <w:tblGrid>
      <w:gridCol w:w="2264"/>
      <w:gridCol w:w="5098"/>
      <w:gridCol w:w="855"/>
      <w:gridCol w:w="1635"/>
    </w:tblGrid>
    <w:tr w:rsidR="00EB78DE" w14:paraId="642BFBD1" w14:textId="77777777" w:rsidTr="002E041D">
      <w:trPr>
        <w:trHeight w:val="693"/>
        <w:jc w:val="center"/>
      </w:trPr>
      <w:tc>
        <w:tcPr>
          <w:tcW w:w="2266" w:type="dxa"/>
        </w:tcPr>
        <w:p w14:paraId="43BAD10D" w14:textId="77777777" w:rsidR="00EB78DE" w:rsidRPr="00DB4D55" w:rsidRDefault="00EB78DE" w:rsidP="00EB78DE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drawing>
              <wp:anchor distT="0" distB="0" distL="114300" distR="114300" simplePos="0" relativeHeight="251666432" behindDoc="1" locked="0" layoutInCell="1" allowOverlap="1" wp14:anchorId="7EDA9280" wp14:editId="22332A9E">
                <wp:simplePos x="0" y="0"/>
                <wp:positionH relativeFrom="column">
                  <wp:posOffset>-35201</wp:posOffset>
                </wp:positionH>
                <wp:positionV relativeFrom="page">
                  <wp:posOffset>85090</wp:posOffset>
                </wp:positionV>
                <wp:extent cx="1347470" cy="280670"/>
                <wp:effectExtent l="0" t="0" r="5080" b="5080"/>
                <wp:wrapNone/>
                <wp:docPr id="874210542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7470" cy="2806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0" w:type="dxa"/>
          <w:vAlign w:val="center"/>
        </w:tcPr>
        <w:p w14:paraId="70F2B9B5" w14:textId="167EB2C9" w:rsidR="00EB78DE" w:rsidRPr="00787C1A" w:rsidRDefault="00204341" w:rsidP="00EB78DE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PROCEDURE ET PV DE RECETTE USINE </w:t>
          </w:r>
          <w:r w:rsidR="00D04BE2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PL</w:t>
          </w:r>
        </w:p>
      </w:tc>
      <w:tc>
        <w:tcPr>
          <w:tcW w:w="851" w:type="dxa"/>
          <w:vAlign w:val="center"/>
        </w:tcPr>
        <w:p w14:paraId="2ACB5ABA" w14:textId="77777777" w:rsidR="00EB78DE" w:rsidRPr="007177D5" w:rsidRDefault="00EB78DE" w:rsidP="00EB78DE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</w:pPr>
          <w:r w:rsidRPr="007177D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  <w:t>Version</w:t>
          </w:r>
        </w:p>
      </w:tc>
      <w:tc>
        <w:tcPr>
          <w:tcW w:w="1635" w:type="dxa"/>
          <w:vAlign w:val="center"/>
        </w:tcPr>
        <w:p w14:paraId="566462B7" w14:textId="54F4AEDC" w:rsidR="00EB78DE" w:rsidRPr="00DB4D55" w:rsidRDefault="00CA0BC2" w:rsidP="00EB78DE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D</w:t>
          </w:r>
        </w:p>
      </w:tc>
    </w:tr>
    <w:tr w:rsidR="00EB78DE" w14:paraId="733C3023" w14:textId="77777777" w:rsidTr="002E041D">
      <w:trPr>
        <w:jc w:val="center"/>
      </w:trPr>
      <w:tc>
        <w:tcPr>
          <w:tcW w:w="7366" w:type="dxa"/>
          <w:gridSpan w:val="2"/>
        </w:tcPr>
        <w:p w14:paraId="06686C01" w14:textId="2EF14F6F" w:rsidR="00EB78DE" w:rsidRPr="00DB4D55" w:rsidRDefault="00EB78DE" w:rsidP="00EB78DE">
          <w:pPr>
            <w:pStyle w:val="Sansinterligne"/>
            <w:tabs>
              <w:tab w:val="center" w:pos="3573"/>
              <w:tab w:val="left" w:pos="6032"/>
            </w:tabs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 w:rsidRPr="00C016F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Référence </w:t>
          </w:r>
          <w:r w:rsidRPr="00DA22EC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Berthold</w:t>
          </w:r>
          <w:r w:rsidRPr="00C016F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 :</w:t>
          </w: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 </w:t>
          </w:r>
          <w:r w:rsidR="00204341"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ABC250020-PRO-400</w:t>
          </w:r>
          <w:r w:rsidR="00D04BE2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1</w:t>
          </w:r>
        </w:p>
      </w:tc>
      <w:tc>
        <w:tcPr>
          <w:tcW w:w="851" w:type="dxa"/>
        </w:tcPr>
        <w:p w14:paraId="6F040521" w14:textId="77777777" w:rsidR="00EB78DE" w:rsidRPr="00DB4D55" w:rsidRDefault="00EB78DE" w:rsidP="00EB78DE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</w:pP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  <w:t>Date</w:t>
          </w:r>
        </w:p>
      </w:tc>
      <w:tc>
        <w:tcPr>
          <w:tcW w:w="1635" w:type="dxa"/>
        </w:tcPr>
        <w:p w14:paraId="0845A79F" w14:textId="5A60D47C" w:rsidR="00EB78DE" w:rsidRPr="00DB4D55" w:rsidRDefault="00D04BE2" w:rsidP="00787C1A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1</w:t>
          </w:r>
          <w:r w:rsidR="00E83A6D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8</w:t>
          </w:r>
          <w:r w:rsidR="000229E8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/0</w:t>
          </w:r>
          <w:r w:rsidR="00990C1C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7</w:t>
          </w:r>
          <w:r w:rsidR="000229E8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/2025</w:t>
          </w:r>
        </w:p>
      </w:tc>
    </w:tr>
    <w:tr w:rsidR="00EB78DE" w14:paraId="2DC522F3" w14:textId="77777777" w:rsidTr="002E041D">
      <w:trPr>
        <w:trHeight w:val="172"/>
        <w:jc w:val="center"/>
      </w:trPr>
      <w:tc>
        <w:tcPr>
          <w:tcW w:w="7366" w:type="dxa"/>
          <w:gridSpan w:val="2"/>
        </w:tcPr>
        <w:p w14:paraId="670FA373" w14:textId="47DBBCDD" w:rsidR="00EB78DE" w:rsidRDefault="00EB78DE" w:rsidP="00EB78DE">
          <w:pPr>
            <w:pStyle w:val="Sansinterligne"/>
            <w:tabs>
              <w:tab w:val="center" w:pos="3573"/>
              <w:tab w:val="left" w:pos="6032"/>
            </w:tabs>
            <w:spacing w:line="216" w:lineRule="auto"/>
            <w:jc w:val="center"/>
          </w:pPr>
          <w:r w:rsidRPr="00DA22EC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Référence </w:t>
          </w:r>
          <w:r w:rsidRPr="00DA22EC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CEA</w:t>
          </w:r>
          <w:r w:rsidRPr="00DA22EC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 :</w:t>
          </w:r>
          <w:r w:rsidR="005F7212">
            <w:t xml:space="preserve"> </w:t>
          </w:r>
          <w:r w:rsidR="00204341"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SIG TDPA9 EXT PRO 2580311</w:t>
          </w:r>
          <w:r w:rsidR="00D04BE2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4</w:t>
          </w:r>
        </w:p>
      </w:tc>
      <w:tc>
        <w:tcPr>
          <w:tcW w:w="851" w:type="dxa"/>
        </w:tcPr>
        <w:p w14:paraId="5DFE72FA" w14:textId="77777777" w:rsidR="00EB78DE" w:rsidRPr="00DB4D55" w:rsidRDefault="00EB78DE" w:rsidP="00EB78DE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</w:pP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  <w:t>N°page</w:t>
          </w:r>
        </w:p>
      </w:tc>
      <w:tc>
        <w:tcPr>
          <w:tcW w:w="1635" w:type="dxa"/>
        </w:tcPr>
        <w:p w14:paraId="058DD8DC" w14:textId="77777777" w:rsidR="00EB78DE" w:rsidRPr="00DB4D55" w:rsidRDefault="00EB78DE" w:rsidP="00EB78DE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 w:rsidRPr="00DB4D5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Page 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begin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instrText>PAGE  \* Arabic  \* MERGEFORMAT</w:instrTex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separate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1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end"/>
          </w:r>
          <w:r w:rsidRPr="00DB4D5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 sur 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begin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instrText>NUMPAGES  \* Arabic  \* MERGEFORMAT</w:instrTex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separate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2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end"/>
          </w:r>
        </w:p>
      </w:tc>
    </w:tr>
  </w:tbl>
  <w:p w14:paraId="309DB0B6" w14:textId="79B3522C" w:rsidR="00BC7B1B" w:rsidRPr="00EB78DE" w:rsidRDefault="00BC7B1B" w:rsidP="00EB78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9852" w:type="dxa"/>
      <w:jc w:val="center"/>
      <w:tblLook w:val="04A0" w:firstRow="1" w:lastRow="0" w:firstColumn="1" w:lastColumn="0" w:noHBand="0" w:noVBand="1"/>
    </w:tblPr>
    <w:tblGrid>
      <w:gridCol w:w="2264"/>
      <w:gridCol w:w="5098"/>
      <w:gridCol w:w="855"/>
      <w:gridCol w:w="1635"/>
    </w:tblGrid>
    <w:tr w:rsidR="00EB78DE" w14:paraId="5145077E" w14:textId="77777777" w:rsidTr="005F7212">
      <w:trPr>
        <w:trHeight w:val="693"/>
        <w:jc w:val="center"/>
      </w:trPr>
      <w:tc>
        <w:tcPr>
          <w:tcW w:w="2264" w:type="dxa"/>
        </w:tcPr>
        <w:p w14:paraId="455A23BA" w14:textId="77777777" w:rsidR="00EB78DE" w:rsidRPr="00DB4D55" w:rsidRDefault="00EB78DE" w:rsidP="00EB78DE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drawing>
              <wp:anchor distT="0" distB="0" distL="114300" distR="114300" simplePos="0" relativeHeight="251668480" behindDoc="1" locked="0" layoutInCell="1" allowOverlap="1" wp14:anchorId="3ECC93BF" wp14:editId="494CDE5A">
                <wp:simplePos x="0" y="0"/>
                <wp:positionH relativeFrom="column">
                  <wp:posOffset>-35201</wp:posOffset>
                </wp:positionH>
                <wp:positionV relativeFrom="page">
                  <wp:posOffset>85090</wp:posOffset>
                </wp:positionV>
                <wp:extent cx="1347470" cy="280670"/>
                <wp:effectExtent l="0" t="0" r="5080" b="5080"/>
                <wp:wrapNone/>
                <wp:docPr id="165796190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7470" cy="2806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98" w:type="dxa"/>
          <w:vAlign w:val="center"/>
        </w:tcPr>
        <w:p w14:paraId="2E197701" w14:textId="209B21D9" w:rsidR="00EB78DE" w:rsidRPr="00735550" w:rsidRDefault="00204341" w:rsidP="00EB78DE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PROCEDURE ET PV DE RECETTE USINE</w:t>
          </w:r>
          <w:r w:rsidR="0072146A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 </w:t>
          </w:r>
          <w:r w:rsidR="00D04BE2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PL</w:t>
          </w:r>
        </w:p>
      </w:tc>
      <w:tc>
        <w:tcPr>
          <w:tcW w:w="855" w:type="dxa"/>
          <w:vAlign w:val="center"/>
        </w:tcPr>
        <w:p w14:paraId="21F73270" w14:textId="77777777" w:rsidR="00EB78DE" w:rsidRPr="007177D5" w:rsidRDefault="00EB78DE" w:rsidP="00EB78DE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</w:pPr>
          <w:r w:rsidRPr="007177D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  <w:t>Version</w:t>
          </w:r>
        </w:p>
      </w:tc>
      <w:tc>
        <w:tcPr>
          <w:tcW w:w="1635" w:type="dxa"/>
          <w:vAlign w:val="center"/>
        </w:tcPr>
        <w:p w14:paraId="2356BAB2" w14:textId="7552F3E2" w:rsidR="00EB78DE" w:rsidRPr="00DB4D55" w:rsidRDefault="00CA0BC2" w:rsidP="00EB78DE">
          <w:pPr>
            <w:pStyle w:val="Sansinterligne"/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D</w:t>
          </w:r>
        </w:p>
      </w:tc>
    </w:tr>
    <w:tr w:rsidR="000229E8" w14:paraId="4E9A3E40" w14:textId="77777777" w:rsidTr="005F7212">
      <w:trPr>
        <w:jc w:val="center"/>
      </w:trPr>
      <w:tc>
        <w:tcPr>
          <w:tcW w:w="7362" w:type="dxa"/>
          <w:gridSpan w:val="2"/>
        </w:tcPr>
        <w:p w14:paraId="603D5BE4" w14:textId="3EA1AACA" w:rsidR="000229E8" w:rsidRPr="00DB4D55" w:rsidRDefault="000229E8" w:rsidP="000229E8">
          <w:pPr>
            <w:pStyle w:val="Sansinterligne"/>
            <w:tabs>
              <w:tab w:val="center" w:pos="3573"/>
              <w:tab w:val="left" w:pos="6032"/>
            </w:tabs>
            <w:spacing w:line="216" w:lineRule="auto"/>
            <w:jc w:val="center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 w:rsidRPr="00C016F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Référence </w:t>
          </w:r>
          <w:r w:rsidRPr="00DA22EC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Berthold</w:t>
          </w:r>
          <w:r w:rsidRPr="00C016F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 :</w:t>
          </w: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 </w:t>
          </w:r>
          <w:r w:rsidR="00204341"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ABC250020-PRO-400</w:t>
          </w:r>
          <w:r w:rsidR="00D04BE2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1</w:t>
          </w:r>
        </w:p>
      </w:tc>
      <w:tc>
        <w:tcPr>
          <w:tcW w:w="855" w:type="dxa"/>
        </w:tcPr>
        <w:p w14:paraId="2CFB21FB" w14:textId="77777777" w:rsidR="000229E8" w:rsidRPr="00DB4D55" w:rsidRDefault="000229E8" w:rsidP="000229E8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</w:pP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  <w:t>Date</w:t>
          </w:r>
        </w:p>
      </w:tc>
      <w:tc>
        <w:tcPr>
          <w:tcW w:w="1635" w:type="dxa"/>
        </w:tcPr>
        <w:p w14:paraId="39536018" w14:textId="1F655E26" w:rsidR="000229E8" w:rsidRPr="00DB4D55" w:rsidRDefault="00D04BE2" w:rsidP="000229E8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1</w:t>
          </w:r>
          <w:r w:rsidR="00E83A6D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8</w:t>
          </w:r>
          <w:r w:rsid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/0</w:t>
          </w:r>
          <w:r w:rsidR="00EF6A53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7</w:t>
          </w:r>
          <w:r w:rsid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>/2025</w:t>
          </w:r>
        </w:p>
      </w:tc>
    </w:tr>
    <w:tr w:rsidR="000229E8" w14:paraId="60A54172" w14:textId="77777777" w:rsidTr="005F7212">
      <w:trPr>
        <w:trHeight w:val="172"/>
        <w:jc w:val="center"/>
      </w:trPr>
      <w:tc>
        <w:tcPr>
          <w:tcW w:w="7362" w:type="dxa"/>
          <w:gridSpan w:val="2"/>
        </w:tcPr>
        <w:p w14:paraId="0E530CAC" w14:textId="3A96DE3D" w:rsidR="000229E8" w:rsidRPr="00204341" w:rsidRDefault="000229E8" w:rsidP="000229E8">
          <w:pPr>
            <w:pStyle w:val="Sansinterligne"/>
            <w:tabs>
              <w:tab w:val="center" w:pos="3573"/>
              <w:tab w:val="left" w:pos="6032"/>
            </w:tabs>
            <w:spacing w:line="216" w:lineRule="auto"/>
            <w:jc w:val="center"/>
            <w:rPr>
              <w:lang w:val="en-US"/>
            </w:rPr>
          </w:pPr>
          <w:r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  <w:lang w:val="en-US"/>
            </w:rPr>
            <w:t xml:space="preserve">Référence </w:t>
          </w:r>
          <w:r w:rsidRPr="00204341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lang w:val="en-US"/>
            </w:rPr>
            <w:t>CEA</w:t>
          </w:r>
          <w:r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  <w:lang w:val="en-US"/>
            </w:rPr>
            <w:t> :</w:t>
          </w:r>
          <w:r w:rsidRPr="00204341">
            <w:rPr>
              <w:lang w:val="en-US"/>
            </w:rPr>
            <w:t xml:space="preserve"> </w:t>
          </w:r>
          <w:r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  <w:lang w:val="en-US"/>
            </w:rPr>
            <w:t>S</w:t>
          </w:r>
          <w:r w:rsidR="00204341" w:rsidRPr="00204341">
            <w:rPr>
              <w:lang w:val="en-US"/>
            </w:rPr>
            <w:t xml:space="preserve"> </w:t>
          </w:r>
          <w:r w:rsidR="00204341" w:rsidRPr="00204341">
            <w:rPr>
              <w:rFonts w:asciiTheme="majorHAnsi" w:eastAsiaTheme="majorEastAsia" w:hAnsiTheme="majorHAnsi" w:cstheme="majorBidi"/>
              <w:noProof/>
              <w:color w:val="1F3864" w:themeColor="accent1" w:themeShade="80"/>
              <w:lang w:val="en-US"/>
            </w:rPr>
            <w:t>SIG TDPA9 EXT PRO 2580311</w:t>
          </w:r>
          <w:r w:rsidR="00D04BE2">
            <w:rPr>
              <w:rFonts w:asciiTheme="majorHAnsi" w:eastAsiaTheme="majorEastAsia" w:hAnsiTheme="majorHAnsi" w:cstheme="majorBidi"/>
              <w:noProof/>
              <w:color w:val="1F3864" w:themeColor="accent1" w:themeShade="80"/>
              <w:lang w:val="en-US"/>
            </w:rPr>
            <w:t>4</w:t>
          </w:r>
        </w:p>
      </w:tc>
      <w:tc>
        <w:tcPr>
          <w:tcW w:w="855" w:type="dxa"/>
        </w:tcPr>
        <w:p w14:paraId="2319D9C9" w14:textId="77777777" w:rsidR="000229E8" w:rsidRPr="00DB4D55" w:rsidRDefault="000229E8" w:rsidP="000229E8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</w:pP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  <w:sz w:val="18"/>
              <w:szCs w:val="18"/>
            </w:rPr>
            <w:t>N°page</w:t>
          </w:r>
        </w:p>
      </w:tc>
      <w:tc>
        <w:tcPr>
          <w:tcW w:w="1635" w:type="dxa"/>
        </w:tcPr>
        <w:p w14:paraId="31C4A972" w14:textId="77777777" w:rsidR="000229E8" w:rsidRPr="00DB4D55" w:rsidRDefault="000229E8" w:rsidP="000229E8">
          <w:pPr>
            <w:pStyle w:val="Sansinterligne"/>
            <w:spacing w:line="216" w:lineRule="auto"/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</w:pPr>
          <w:r w:rsidRPr="00DB4D5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Page 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begin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instrText>PAGE  \* Arabic  \* MERGEFORMAT</w:instrTex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separate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1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end"/>
          </w:r>
          <w:r w:rsidRPr="00DB4D55">
            <w:rPr>
              <w:rFonts w:asciiTheme="majorHAnsi" w:eastAsiaTheme="majorEastAsia" w:hAnsiTheme="majorHAnsi" w:cstheme="majorBidi"/>
              <w:noProof/>
              <w:color w:val="1F3864" w:themeColor="accent1" w:themeShade="80"/>
            </w:rPr>
            <w:t xml:space="preserve"> sur 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begin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instrText>NUMPAGES  \* Arabic  \* MERGEFORMAT</w:instrTex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separate"/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t>2</w:t>
          </w:r>
          <w:r w:rsidRPr="00DB4D55">
            <w:rPr>
              <w:rFonts w:asciiTheme="majorHAnsi" w:eastAsiaTheme="majorEastAsia" w:hAnsiTheme="majorHAnsi" w:cstheme="majorBidi"/>
              <w:b/>
              <w:bCs/>
              <w:noProof/>
              <w:color w:val="1F3864" w:themeColor="accent1" w:themeShade="80"/>
            </w:rPr>
            <w:fldChar w:fldCharType="end"/>
          </w:r>
        </w:p>
      </w:tc>
    </w:tr>
  </w:tbl>
  <w:p w14:paraId="209006FA" w14:textId="77777777" w:rsidR="00C016F5" w:rsidRPr="00B460C0" w:rsidRDefault="00C016F5" w:rsidP="00B460C0">
    <w:pPr>
      <w:pStyle w:val="Pieddepage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B56BD" w14:textId="77777777" w:rsidR="004A6E47" w:rsidRDefault="004A6E47">
      <w:pPr>
        <w:spacing w:after="0"/>
      </w:pPr>
      <w:r>
        <w:separator/>
      </w:r>
    </w:p>
  </w:footnote>
  <w:footnote w:type="continuationSeparator" w:id="0">
    <w:p w14:paraId="0225F237" w14:textId="77777777" w:rsidR="004A6E47" w:rsidRDefault="004A6E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7E8787" w14:textId="1A962772" w:rsidR="00116E52" w:rsidRDefault="00116E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23653"/>
    <w:multiLevelType w:val="hybridMultilevel"/>
    <w:tmpl w:val="4FD02F7E"/>
    <w:lvl w:ilvl="0" w:tplc="EF7C270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4B3246"/>
    <w:multiLevelType w:val="multilevel"/>
    <w:tmpl w:val="57806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4C2C57"/>
    <w:multiLevelType w:val="hybridMultilevel"/>
    <w:tmpl w:val="D9728702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F83935"/>
    <w:multiLevelType w:val="multilevel"/>
    <w:tmpl w:val="008C6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D358FE"/>
    <w:multiLevelType w:val="hybridMultilevel"/>
    <w:tmpl w:val="ADE6D33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E6740B"/>
    <w:multiLevelType w:val="multilevel"/>
    <w:tmpl w:val="DC8811B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00519B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1D7EC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555D3C"/>
    <w:multiLevelType w:val="multilevel"/>
    <w:tmpl w:val="57806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25083"/>
    <w:multiLevelType w:val="multilevel"/>
    <w:tmpl w:val="DC8811B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00519B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7D2816"/>
    <w:multiLevelType w:val="multilevel"/>
    <w:tmpl w:val="379A598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BD6E14"/>
    <w:multiLevelType w:val="hybridMultilevel"/>
    <w:tmpl w:val="76EE0EF6"/>
    <w:lvl w:ilvl="0" w:tplc="EF7C27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42FE3"/>
    <w:multiLevelType w:val="hybridMultilevel"/>
    <w:tmpl w:val="444A5C2C"/>
    <w:lvl w:ilvl="0" w:tplc="B23C2E8E">
      <w:start w:val="1"/>
      <w:numFmt w:val="bullet"/>
      <w:lvlText w:val=""/>
      <w:lvlJc w:val="left"/>
      <w:pPr>
        <w:ind w:left="2508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2" w15:restartNumberingAfterBreak="0">
    <w:nsid w:val="33976EE0"/>
    <w:multiLevelType w:val="hybridMultilevel"/>
    <w:tmpl w:val="91D404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26438"/>
    <w:multiLevelType w:val="multilevel"/>
    <w:tmpl w:val="008C6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6C14ED0"/>
    <w:multiLevelType w:val="hybridMultilevel"/>
    <w:tmpl w:val="FF9A8554"/>
    <w:lvl w:ilvl="0" w:tplc="B7D4B9D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94248"/>
    <w:multiLevelType w:val="multilevel"/>
    <w:tmpl w:val="57806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455245"/>
    <w:multiLevelType w:val="multilevel"/>
    <w:tmpl w:val="008C6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2B67956"/>
    <w:multiLevelType w:val="hybridMultilevel"/>
    <w:tmpl w:val="130E60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54D11"/>
    <w:multiLevelType w:val="hybridMultilevel"/>
    <w:tmpl w:val="B65A1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E6B81"/>
    <w:multiLevelType w:val="multilevel"/>
    <w:tmpl w:val="8E96AD8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135097D"/>
    <w:multiLevelType w:val="multilevel"/>
    <w:tmpl w:val="008C6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29822C8"/>
    <w:multiLevelType w:val="multilevel"/>
    <w:tmpl w:val="8E96AD8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FB4A10"/>
    <w:multiLevelType w:val="multilevel"/>
    <w:tmpl w:val="008C6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7E5D71"/>
    <w:multiLevelType w:val="multilevel"/>
    <w:tmpl w:val="47ACE90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24" w15:restartNumberingAfterBreak="0">
    <w:nsid w:val="69180704"/>
    <w:multiLevelType w:val="hybridMultilevel"/>
    <w:tmpl w:val="2084E1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261887"/>
    <w:multiLevelType w:val="multilevel"/>
    <w:tmpl w:val="8E96AD8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6A85A28"/>
    <w:multiLevelType w:val="multilevel"/>
    <w:tmpl w:val="008C65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FFFFFF" w:themeColor="background1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35306094">
    <w:abstractNumId w:val="23"/>
  </w:num>
  <w:num w:numId="2" w16cid:durableId="548422481">
    <w:abstractNumId w:val="15"/>
  </w:num>
  <w:num w:numId="3" w16cid:durableId="585043780">
    <w:abstractNumId w:val="5"/>
  </w:num>
  <w:num w:numId="4" w16cid:durableId="1743944643">
    <w:abstractNumId w:val="8"/>
  </w:num>
  <w:num w:numId="5" w16cid:durableId="15424747">
    <w:abstractNumId w:val="0"/>
  </w:num>
  <w:num w:numId="6" w16cid:durableId="614286425">
    <w:abstractNumId w:val="11"/>
  </w:num>
  <w:num w:numId="7" w16cid:durableId="456030047">
    <w:abstractNumId w:val="18"/>
  </w:num>
  <w:num w:numId="8" w16cid:durableId="2029981467">
    <w:abstractNumId w:val="12"/>
  </w:num>
  <w:num w:numId="9" w16cid:durableId="1925525177">
    <w:abstractNumId w:val="6"/>
  </w:num>
  <w:num w:numId="10" w16cid:durableId="2062435732">
    <w:abstractNumId w:val="2"/>
  </w:num>
  <w:num w:numId="11" w16cid:durableId="246354987">
    <w:abstractNumId w:val="9"/>
  </w:num>
  <w:num w:numId="12" w16cid:durableId="828639168">
    <w:abstractNumId w:val="20"/>
  </w:num>
  <w:num w:numId="13" w16cid:durableId="771900472">
    <w:abstractNumId w:val="22"/>
  </w:num>
  <w:num w:numId="14" w16cid:durableId="2146121083">
    <w:abstractNumId w:val="19"/>
  </w:num>
  <w:num w:numId="15" w16cid:durableId="626005303">
    <w:abstractNumId w:val="3"/>
  </w:num>
  <w:num w:numId="16" w16cid:durableId="44376207">
    <w:abstractNumId w:val="21"/>
  </w:num>
  <w:num w:numId="17" w16cid:durableId="235093954">
    <w:abstractNumId w:val="16"/>
  </w:num>
  <w:num w:numId="18" w16cid:durableId="780104412">
    <w:abstractNumId w:val="25"/>
  </w:num>
  <w:num w:numId="19" w16cid:durableId="1393579073">
    <w:abstractNumId w:val="26"/>
  </w:num>
  <w:num w:numId="20" w16cid:durableId="923418522">
    <w:abstractNumId w:val="13"/>
  </w:num>
  <w:num w:numId="21" w16cid:durableId="1046414069">
    <w:abstractNumId w:val="10"/>
  </w:num>
  <w:num w:numId="22" w16cid:durableId="601962390">
    <w:abstractNumId w:val="17"/>
  </w:num>
  <w:num w:numId="23" w16cid:durableId="187648140">
    <w:abstractNumId w:val="4"/>
  </w:num>
  <w:num w:numId="24" w16cid:durableId="242645986">
    <w:abstractNumId w:val="7"/>
  </w:num>
  <w:num w:numId="25" w16cid:durableId="1872835410">
    <w:abstractNumId w:val="1"/>
  </w:num>
  <w:num w:numId="26" w16cid:durableId="134027824">
    <w:abstractNumId w:val="14"/>
  </w:num>
  <w:num w:numId="27" w16cid:durableId="813058405">
    <w:abstractNumId w:val="24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lexandre Veitmann">
    <w15:presenceInfo w15:providerId="AD" w15:userId="S-1-5-21-1179635696-3839009498-798710900-13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62"/>
    <w:rsid w:val="00001B4D"/>
    <w:rsid w:val="00002DC1"/>
    <w:rsid w:val="00003089"/>
    <w:rsid w:val="00010E54"/>
    <w:rsid w:val="00013AE5"/>
    <w:rsid w:val="000162CB"/>
    <w:rsid w:val="00017EFD"/>
    <w:rsid w:val="00021712"/>
    <w:rsid w:val="000229E8"/>
    <w:rsid w:val="00023F14"/>
    <w:rsid w:val="000322BF"/>
    <w:rsid w:val="00032F7C"/>
    <w:rsid w:val="00033666"/>
    <w:rsid w:val="00036F49"/>
    <w:rsid w:val="00040BC7"/>
    <w:rsid w:val="00044DE2"/>
    <w:rsid w:val="00076562"/>
    <w:rsid w:val="000876A9"/>
    <w:rsid w:val="00090F11"/>
    <w:rsid w:val="00097777"/>
    <w:rsid w:val="000A0C16"/>
    <w:rsid w:val="000A14B7"/>
    <w:rsid w:val="000A562D"/>
    <w:rsid w:val="000A6EDF"/>
    <w:rsid w:val="000B112D"/>
    <w:rsid w:val="000B5FAD"/>
    <w:rsid w:val="000C222B"/>
    <w:rsid w:val="000C6A97"/>
    <w:rsid w:val="000C726A"/>
    <w:rsid w:val="000C7D95"/>
    <w:rsid w:val="000D0448"/>
    <w:rsid w:val="000D637A"/>
    <w:rsid w:val="000D6F24"/>
    <w:rsid w:val="000E03C9"/>
    <w:rsid w:val="000E195C"/>
    <w:rsid w:val="000E697B"/>
    <w:rsid w:val="000E7CEC"/>
    <w:rsid w:val="000F5448"/>
    <w:rsid w:val="000F618F"/>
    <w:rsid w:val="00101993"/>
    <w:rsid w:val="001107B8"/>
    <w:rsid w:val="00114C35"/>
    <w:rsid w:val="00116E52"/>
    <w:rsid w:val="00117948"/>
    <w:rsid w:val="001238BC"/>
    <w:rsid w:val="001273C1"/>
    <w:rsid w:val="00132E50"/>
    <w:rsid w:val="00141C29"/>
    <w:rsid w:val="00150C0C"/>
    <w:rsid w:val="00151688"/>
    <w:rsid w:val="00166789"/>
    <w:rsid w:val="00180254"/>
    <w:rsid w:val="001825FE"/>
    <w:rsid w:val="00197149"/>
    <w:rsid w:val="001A0359"/>
    <w:rsid w:val="001B7478"/>
    <w:rsid w:val="001C2A5D"/>
    <w:rsid w:val="001C5BF3"/>
    <w:rsid w:val="001D4D7E"/>
    <w:rsid w:val="001D549F"/>
    <w:rsid w:val="001D7183"/>
    <w:rsid w:val="001D7E2D"/>
    <w:rsid w:val="001E2472"/>
    <w:rsid w:val="001E3461"/>
    <w:rsid w:val="001E5870"/>
    <w:rsid w:val="001F4BFF"/>
    <w:rsid w:val="001F67D7"/>
    <w:rsid w:val="00204341"/>
    <w:rsid w:val="0020784D"/>
    <w:rsid w:val="00210E34"/>
    <w:rsid w:val="002129B0"/>
    <w:rsid w:val="002153A2"/>
    <w:rsid w:val="00223394"/>
    <w:rsid w:val="00233720"/>
    <w:rsid w:val="002338BE"/>
    <w:rsid w:val="00235F1C"/>
    <w:rsid w:val="00236324"/>
    <w:rsid w:val="00236DE1"/>
    <w:rsid w:val="002408CA"/>
    <w:rsid w:val="00252237"/>
    <w:rsid w:val="002629F9"/>
    <w:rsid w:val="00265324"/>
    <w:rsid w:val="00270BE2"/>
    <w:rsid w:val="00272E05"/>
    <w:rsid w:val="00274743"/>
    <w:rsid w:val="00275DB6"/>
    <w:rsid w:val="002814EE"/>
    <w:rsid w:val="0028543A"/>
    <w:rsid w:val="00294E85"/>
    <w:rsid w:val="00295C0C"/>
    <w:rsid w:val="00295D9D"/>
    <w:rsid w:val="002A04F7"/>
    <w:rsid w:val="002A3071"/>
    <w:rsid w:val="002B1181"/>
    <w:rsid w:val="002B1469"/>
    <w:rsid w:val="002B34C3"/>
    <w:rsid w:val="002B45E6"/>
    <w:rsid w:val="002B6960"/>
    <w:rsid w:val="002B746C"/>
    <w:rsid w:val="002C0105"/>
    <w:rsid w:val="002C442A"/>
    <w:rsid w:val="002C4D62"/>
    <w:rsid w:val="002C6F95"/>
    <w:rsid w:val="002E52EE"/>
    <w:rsid w:val="002F3156"/>
    <w:rsid w:val="00305B07"/>
    <w:rsid w:val="00320EFE"/>
    <w:rsid w:val="00322AC0"/>
    <w:rsid w:val="00324601"/>
    <w:rsid w:val="00326104"/>
    <w:rsid w:val="003262F3"/>
    <w:rsid w:val="003268EE"/>
    <w:rsid w:val="0033181A"/>
    <w:rsid w:val="00331BEB"/>
    <w:rsid w:val="003334D2"/>
    <w:rsid w:val="00337C82"/>
    <w:rsid w:val="00346D6D"/>
    <w:rsid w:val="00346FDE"/>
    <w:rsid w:val="00350E1C"/>
    <w:rsid w:val="00351472"/>
    <w:rsid w:val="00352872"/>
    <w:rsid w:val="00362023"/>
    <w:rsid w:val="003707B2"/>
    <w:rsid w:val="00371F9E"/>
    <w:rsid w:val="00373555"/>
    <w:rsid w:val="003778F0"/>
    <w:rsid w:val="003827F4"/>
    <w:rsid w:val="003849DE"/>
    <w:rsid w:val="00385B99"/>
    <w:rsid w:val="00386778"/>
    <w:rsid w:val="003B2672"/>
    <w:rsid w:val="003B3B62"/>
    <w:rsid w:val="003B41A2"/>
    <w:rsid w:val="003C0DAF"/>
    <w:rsid w:val="003C1B90"/>
    <w:rsid w:val="003C7EE7"/>
    <w:rsid w:val="003D2583"/>
    <w:rsid w:val="003D268A"/>
    <w:rsid w:val="003E0898"/>
    <w:rsid w:val="003E342E"/>
    <w:rsid w:val="003E505D"/>
    <w:rsid w:val="003E5866"/>
    <w:rsid w:val="003F27B4"/>
    <w:rsid w:val="003F36DD"/>
    <w:rsid w:val="00403116"/>
    <w:rsid w:val="004079F8"/>
    <w:rsid w:val="00410067"/>
    <w:rsid w:val="00411557"/>
    <w:rsid w:val="004138BC"/>
    <w:rsid w:val="0042000C"/>
    <w:rsid w:val="00420F9D"/>
    <w:rsid w:val="00421D54"/>
    <w:rsid w:val="004229BC"/>
    <w:rsid w:val="004317E0"/>
    <w:rsid w:val="00434DD0"/>
    <w:rsid w:val="004406CB"/>
    <w:rsid w:val="00442539"/>
    <w:rsid w:val="00443683"/>
    <w:rsid w:val="00444466"/>
    <w:rsid w:val="00445742"/>
    <w:rsid w:val="00447086"/>
    <w:rsid w:val="00455792"/>
    <w:rsid w:val="004559D7"/>
    <w:rsid w:val="00462916"/>
    <w:rsid w:val="0046451D"/>
    <w:rsid w:val="0046523A"/>
    <w:rsid w:val="004661BE"/>
    <w:rsid w:val="004718E0"/>
    <w:rsid w:val="00483A08"/>
    <w:rsid w:val="0049272D"/>
    <w:rsid w:val="0049569B"/>
    <w:rsid w:val="004A1D50"/>
    <w:rsid w:val="004A4B64"/>
    <w:rsid w:val="004A595E"/>
    <w:rsid w:val="004A6E47"/>
    <w:rsid w:val="004B32B5"/>
    <w:rsid w:val="004B5850"/>
    <w:rsid w:val="004B6087"/>
    <w:rsid w:val="004B7F0A"/>
    <w:rsid w:val="004C09BC"/>
    <w:rsid w:val="004C5092"/>
    <w:rsid w:val="004C635D"/>
    <w:rsid w:val="004D0FEA"/>
    <w:rsid w:val="004E2EEB"/>
    <w:rsid w:val="004E3E38"/>
    <w:rsid w:val="004E45C7"/>
    <w:rsid w:val="004E5035"/>
    <w:rsid w:val="004E7627"/>
    <w:rsid w:val="004E7F62"/>
    <w:rsid w:val="004F2A1D"/>
    <w:rsid w:val="004F5C8E"/>
    <w:rsid w:val="00502E9F"/>
    <w:rsid w:val="00504101"/>
    <w:rsid w:val="00504B31"/>
    <w:rsid w:val="00510EBB"/>
    <w:rsid w:val="0051253A"/>
    <w:rsid w:val="005139A2"/>
    <w:rsid w:val="005140CB"/>
    <w:rsid w:val="00516273"/>
    <w:rsid w:val="00517215"/>
    <w:rsid w:val="00517C60"/>
    <w:rsid w:val="005237D6"/>
    <w:rsid w:val="005371FC"/>
    <w:rsid w:val="0054086A"/>
    <w:rsid w:val="005410A4"/>
    <w:rsid w:val="00541514"/>
    <w:rsid w:val="00545041"/>
    <w:rsid w:val="005528DE"/>
    <w:rsid w:val="005546DD"/>
    <w:rsid w:val="00555080"/>
    <w:rsid w:val="0055631A"/>
    <w:rsid w:val="00561521"/>
    <w:rsid w:val="00576713"/>
    <w:rsid w:val="0058112C"/>
    <w:rsid w:val="00582396"/>
    <w:rsid w:val="00586ECC"/>
    <w:rsid w:val="00590B0E"/>
    <w:rsid w:val="00595646"/>
    <w:rsid w:val="005A3A96"/>
    <w:rsid w:val="005A50AC"/>
    <w:rsid w:val="005A7955"/>
    <w:rsid w:val="005B42A3"/>
    <w:rsid w:val="005C113E"/>
    <w:rsid w:val="005C17AB"/>
    <w:rsid w:val="005C3AD0"/>
    <w:rsid w:val="005C3C5C"/>
    <w:rsid w:val="005C4EA4"/>
    <w:rsid w:val="005C6C1E"/>
    <w:rsid w:val="005D18B4"/>
    <w:rsid w:val="005D1F41"/>
    <w:rsid w:val="005D451D"/>
    <w:rsid w:val="005D48BC"/>
    <w:rsid w:val="005D531F"/>
    <w:rsid w:val="005D593D"/>
    <w:rsid w:val="005E039D"/>
    <w:rsid w:val="005E074A"/>
    <w:rsid w:val="005E1136"/>
    <w:rsid w:val="005E1A2F"/>
    <w:rsid w:val="005E1A31"/>
    <w:rsid w:val="005E526C"/>
    <w:rsid w:val="005F5FC5"/>
    <w:rsid w:val="005F6D6F"/>
    <w:rsid w:val="005F7212"/>
    <w:rsid w:val="00603756"/>
    <w:rsid w:val="006103C6"/>
    <w:rsid w:val="006125F6"/>
    <w:rsid w:val="00612C93"/>
    <w:rsid w:val="006161BE"/>
    <w:rsid w:val="0062270F"/>
    <w:rsid w:val="00633FD4"/>
    <w:rsid w:val="00642009"/>
    <w:rsid w:val="006433AE"/>
    <w:rsid w:val="006453D3"/>
    <w:rsid w:val="00654404"/>
    <w:rsid w:val="00661D11"/>
    <w:rsid w:val="006661FB"/>
    <w:rsid w:val="00675E29"/>
    <w:rsid w:val="00680C12"/>
    <w:rsid w:val="00681EB8"/>
    <w:rsid w:val="00682DEB"/>
    <w:rsid w:val="00684991"/>
    <w:rsid w:val="006858E3"/>
    <w:rsid w:val="0068698F"/>
    <w:rsid w:val="006906E5"/>
    <w:rsid w:val="00690DDF"/>
    <w:rsid w:val="006C5ECB"/>
    <w:rsid w:val="006D049B"/>
    <w:rsid w:val="006D1F2B"/>
    <w:rsid w:val="006D2F4C"/>
    <w:rsid w:val="006D42E0"/>
    <w:rsid w:val="006D5C72"/>
    <w:rsid w:val="00704E36"/>
    <w:rsid w:val="00714B16"/>
    <w:rsid w:val="0071603F"/>
    <w:rsid w:val="007177D5"/>
    <w:rsid w:val="0072146A"/>
    <w:rsid w:val="0072174C"/>
    <w:rsid w:val="00725F6C"/>
    <w:rsid w:val="00727236"/>
    <w:rsid w:val="0072768E"/>
    <w:rsid w:val="007346F3"/>
    <w:rsid w:val="00735550"/>
    <w:rsid w:val="007355A3"/>
    <w:rsid w:val="007415D5"/>
    <w:rsid w:val="00741991"/>
    <w:rsid w:val="00747FC8"/>
    <w:rsid w:val="0076017A"/>
    <w:rsid w:val="00761D7D"/>
    <w:rsid w:val="007631B3"/>
    <w:rsid w:val="00763B73"/>
    <w:rsid w:val="00765313"/>
    <w:rsid w:val="00780DE6"/>
    <w:rsid w:val="00785AB6"/>
    <w:rsid w:val="00787C1A"/>
    <w:rsid w:val="00795D93"/>
    <w:rsid w:val="007A2CB6"/>
    <w:rsid w:val="007A3E77"/>
    <w:rsid w:val="007A6C69"/>
    <w:rsid w:val="007C13B2"/>
    <w:rsid w:val="007C7858"/>
    <w:rsid w:val="007D60B1"/>
    <w:rsid w:val="007E6EB7"/>
    <w:rsid w:val="007E7CBA"/>
    <w:rsid w:val="007F0DF6"/>
    <w:rsid w:val="007F1178"/>
    <w:rsid w:val="007F2C6C"/>
    <w:rsid w:val="00804BFF"/>
    <w:rsid w:val="00805667"/>
    <w:rsid w:val="00806C84"/>
    <w:rsid w:val="008125B2"/>
    <w:rsid w:val="00816791"/>
    <w:rsid w:val="008170B1"/>
    <w:rsid w:val="00821C1D"/>
    <w:rsid w:val="00824EDB"/>
    <w:rsid w:val="0084114F"/>
    <w:rsid w:val="00845782"/>
    <w:rsid w:val="00846348"/>
    <w:rsid w:val="008523F7"/>
    <w:rsid w:val="0085374B"/>
    <w:rsid w:val="0085761F"/>
    <w:rsid w:val="00861C3A"/>
    <w:rsid w:val="00866B3C"/>
    <w:rsid w:val="0086775D"/>
    <w:rsid w:val="0087577E"/>
    <w:rsid w:val="008766F2"/>
    <w:rsid w:val="0087692C"/>
    <w:rsid w:val="0088175F"/>
    <w:rsid w:val="00881F92"/>
    <w:rsid w:val="00890627"/>
    <w:rsid w:val="00894275"/>
    <w:rsid w:val="008961F2"/>
    <w:rsid w:val="0089777F"/>
    <w:rsid w:val="008A0185"/>
    <w:rsid w:val="008A3940"/>
    <w:rsid w:val="008A5DF3"/>
    <w:rsid w:val="008A7A63"/>
    <w:rsid w:val="008B1F7E"/>
    <w:rsid w:val="008C0286"/>
    <w:rsid w:val="008C256E"/>
    <w:rsid w:val="008C2860"/>
    <w:rsid w:val="008C5CF9"/>
    <w:rsid w:val="008E212D"/>
    <w:rsid w:val="008E338A"/>
    <w:rsid w:val="008F0570"/>
    <w:rsid w:val="008F0E66"/>
    <w:rsid w:val="008F4E62"/>
    <w:rsid w:val="00903CFF"/>
    <w:rsid w:val="00907D20"/>
    <w:rsid w:val="00912C88"/>
    <w:rsid w:val="0091409E"/>
    <w:rsid w:val="00914528"/>
    <w:rsid w:val="009148D0"/>
    <w:rsid w:val="00920712"/>
    <w:rsid w:val="00925DFD"/>
    <w:rsid w:val="0092749A"/>
    <w:rsid w:val="00931827"/>
    <w:rsid w:val="0093634C"/>
    <w:rsid w:val="009366C6"/>
    <w:rsid w:val="0094122C"/>
    <w:rsid w:val="00943CE8"/>
    <w:rsid w:val="00944E9B"/>
    <w:rsid w:val="00945E21"/>
    <w:rsid w:val="0095165A"/>
    <w:rsid w:val="009517C7"/>
    <w:rsid w:val="0095516F"/>
    <w:rsid w:val="0097137F"/>
    <w:rsid w:val="0097252E"/>
    <w:rsid w:val="0097363B"/>
    <w:rsid w:val="009809CE"/>
    <w:rsid w:val="0098199D"/>
    <w:rsid w:val="00981DD7"/>
    <w:rsid w:val="00982547"/>
    <w:rsid w:val="009857DF"/>
    <w:rsid w:val="00987516"/>
    <w:rsid w:val="00987BCC"/>
    <w:rsid w:val="00990C1C"/>
    <w:rsid w:val="00994709"/>
    <w:rsid w:val="00996FAD"/>
    <w:rsid w:val="00997D5F"/>
    <w:rsid w:val="009A089E"/>
    <w:rsid w:val="009A3E0F"/>
    <w:rsid w:val="009B5D53"/>
    <w:rsid w:val="009B6D74"/>
    <w:rsid w:val="009B77E5"/>
    <w:rsid w:val="009C386B"/>
    <w:rsid w:val="009C5DD0"/>
    <w:rsid w:val="009D403F"/>
    <w:rsid w:val="009E07E5"/>
    <w:rsid w:val="009E32C2"/>
    <w:rsid w:val="009F0D20"/>
    <w:rsid w:val="009F3B02"/>
    <w:rsid w:val="00A010ED"/>
    <w:rsid w:val="00A07A9A"/>
    <w:rsid w:val="00A126F3"/>
    <w:rsid w:val="00A1547C"/>
    <w:rsid w:val="00A16CB4"/>
    <w:rsid w:val="00A16E1D"/>
    <w:rsid w:val="00A25DE1"/>
    <w:rsid w:val="00A317CE"/>
    <w:rsid w:val="00A3719D"/>
    <w:rsid w:val="00A40EB2"/>
    <w:rsid w:val="00A54BD5"/>
    <w:rsid w:val="00A616AB"/>
    <w:rsid w:val="00A618AB"/>
    <w:rsid w:val="00A63B97"/>
    <w:rsid w:val="00A67E3C"/>
    <w:rsid w:val="00A7054A"/>
    <w:rsid w:val="00A70DCE"/>
    <w:rsid w:val="00A73C1C"/>
    <w:rsid w:val="00A80940"/>
    <w:rsid w:val="00A8285F"/>
    <w:rsid w:val="00A852CB"/>
    <w:rsid w:val="00A9687A"/>
    <w:rsid w:val="00A97CC8"/>
    <w:rsid w:val="00AA0B62"/>
    <w:rsid w:val="00AA17A5"/>
    <w:rsid w:val="00AA4E06"/>
    <w:rsid w:val="00AA528E"/>
    <w:rsid w:val="00AB131D"/>
    <w:rsid w:val="00AB2BED"/>
    <w:rsid w:val="00AC3115"/>
    <w:rsid w:val="00AC5B32"/>
    <w:rsid w:val="00AD629A"/>
    <w:rsid w:val="00AE6A39"/>
    <w:rsid w:val="00AE786C"/>
    <w:rsid w:val="00AF452C"/>
    <w:rsid w:val="00B0209E"/>
    <w:rsid w:val="00B07C06"/>
    <w:rsid w:val="00B133E6"/>
    <w:rsid w:val="00B13AE2"/>
    <w:rsid w:val="00B42784"/>
    <w:rsid w:val="00B460C0"/>
    <w:rsid w:val="00B4632D"/>
    <w:rsid w:val="00B53D58"/>
    <w:rsid w:val="00B5448B"/>
    <w:rsid w:val="00B60452"/>
    <w:rsid w:val="00B620C9"/>
    <w:rsid w:val="00B627DF"/>
    <w:rsid w:val="00B62984"/>
    <w:rsid w:val="00B73A4D"/>
    <w:rsid w:val="00B74B35"/>
    <w:rsid w:val="00B82CAB"/>
    <w:rsid w:val="00B83990"/>
    <w:rsid w:val="00B9091F"/>
    <w:rsid w:val="00B92958"/>
    <w:rsid w:val="00B96047"/>
    <w:rsid w:val="00BA024C"/>
    <w:rsid w:val="00BA3663"/>
    <w:rsid w:val="00BB6B8C"/>
    <w:rsid w:val="00BC617C"/>
    <w:rsid w:val="00BC62A1"/>
    <w:rsid w:val="00BC789A"/>
    <w:rsid w:val="00BC7B1B"/>
    <w:rsid w:val="00BD5C5E"/>
    <w:rsid w:val="00BD7CDD"/>
    <w:rsid w:val="00BE098C"/>
    <w:rsid w:val="00BE3CD6"/>
    <w:rsid w:val="00BF57F3"/>
    <w:rsid w:val="00BF78FF"/>
    <w:rsid w:val="00C016F5"/>
    <w:rsid w:val="00C02175"/>
    <w:rsid w:val="00C023DE"/>
    <w:rsid w:val="00C05ECC"/>
    <w:rsid w:val="00C06211"/>
    <w:rsid w:val="00C140ED"/>
    <w:rsid w:val="00C16778"/>
    <w:rsid w:val="00C2220E"/>
    <w:rsid w:val="00C2306A"/>
    <w:rsid w:val="00C27980"/>
    <w:rsid w:val="00C31AB3"/>
    <w:rsid w:val="00C36AD6"/>
    <w:rsid w:val="00C37C89"/>
    <w:rsid w:val="00C401EF"/>
    <w:rsid w:val="00C40CBE"/>
    <w:rsid w:val="00C4435E"/>
    <w:rsid w:val="00C46F94"/>
    <w:rsid w:val="00C51651"/>
    <w:rsid w:val="00C63713"/>
    <w:rsid w:val="00C638B5"/>
    <w:rsid w:val="00C66716"/>
    <w:rsid w:val="00C724D8"/>
    <w:rsid w:val="00C73797"/>
    <w:rsid w:val="00C757B4"/>
    <w:rsid w:val="00C7764C"/>
    <w:rsid w:val="00C807CD"/>
    <w:rsid w:val="00C81D4A"/>
    <w:rsid w:val="00C83DC6"/>
    <w:rsid w:val="00C9406B"/>
    <w:rsid w:val="00CA0BC2"/>
    <w:rsid w:val="00CB315E"/>
    <w:rsid w:val="00CB4E86"/>
    <w:rsid w:val="00CB574B"/>
    <w:rsid w:val="00CB6689"/>
    <w:rsid w:val="00CC4658"/>
    <w:rsid w:val="00CC4E29"/>
    <w:rsid w:val="00CC5037"/>
    <w:rsid w:val="00CC612B"/>
    <w:rsid w:val="00CD12E4"/>
    <w:rsid w:val="00CD2920"/>
    <w:rsid w:val="00CD4147"/>
    <w:rsid w:val="00CE5208"/>
    <w:rsid w:val="00CF196C"/>
    <w:rsid w:val="00CF68F8"/>
    <w:rsid w:val="00D011A9"/>
    <w:rsid w:val="00D04708"/>
    <w:rsid w:val="00D04BE2"/>
    <w:rsid w:val="00D06FCF"/>
    <w:rsid w:val="00D128DF"/>
    <w:rsid w:val="00D1370C"/>
    <w:rsid w:val="00D14D22"/>
    <w:rsid w:val="00D16EFA"/>
    <w:rsid w:val="00D300CB"/>
    <w:rsid w:val="00D31D4F"/>
    <w:rsid w:val="00D43AC9"/>
    <w:rsid w:val="00D43F28"/>
    <w:rsid w:val="00D44C72"/>
    <w:rsid w:val="00D5519D"/>
    <w:rsid w:val="00D63824"/>
    <w:rsid w:val="00D64D11"/>
    <w:rsid w:val="00D658FB"/>
    <w:rsid w:val="00D65CCD"/>
    <w:rsid w:val="00D6687E"/>
    <w:rsid w:val="00D82E52"/>
    <w:rsid w:val="00D87191"/>
    <w:rsid w:val="00D92D36"/>
    <w:rsid w:val="00D9415A"/>
    <w:rsid w:val="00DA05F5"/>
    <w:rsid w:val="00DA0CE2"/>
    <w:rsid w:val="00DA3A9A"/>
    <w:rsid w:val="00DA4CCD"/>
    <w:rsid w:val="00DA4F79"/>
    <w:rsid w:val="00DA7021"/>
    <w:rsid w:val="00DB12BD"/>
    <w:rsid w:val="00DB4D55"/>
    <w:rsid w:val="00DB57BF"/>
    <w:rsid w:val="00DD1296"/>
    <w:rsid w:val="00DD3056"/>
    <w:rsid w:val="00DE37EC"/>
    <w:rsid w:val="00DE4F0D"/>
    <w:rsid w:val="00DF11F1"/>
    <w:rsid w:val="00DF5418"/>
    <w:rsid w:val="00DF5EEB"/>
    <w:rsid w:val="00E00212"/>
    <w:rsid w:val="00E0401F"/>
    <w:rsid w:val="00E05B19"/>
    <w:rsid w:val="00E106F4"/>
    <w:rsid w:val="00E14684"/>
    <w:rsid w:val="00E21969"/>
    <w:rsid w:val="00E233CA"/>
    <w:rsid w:val="00E2506F"/>
    <w:rsid w:val="00E50D5E"/>
    <w:rsid w:val="00E630C3"/>
    <w:rsid w:val="00E64691"/>
    <w:rsid w:val="00E73378"/>
    <w:rsid w:val="00E80FE9"/>
    <w:rsid w:val="00E83A6D"/>
    <w:rsid w:val="00E83B8C"/>
    <w:rsid w:val="00E844E9"/>
    <w:rsid w:val="00E85208"/>
    <w:rsid w:val="00E87E2A"/>
    <w:rsid w:val="00E937B8"/>
    <w:rsid w:val="00E94752"/>
    <w:rsid w:val="00E94A2D"/>
    <w:rsid w:val="00EA06FB"/>
    <w:rsid w:val="00EA3C46"/>
    <w:rsid w:val="00EB08E9"/>
    <w:rsid w:val="00EB5769"/>
    <w:rsid w:val="00EB6C72"/>
    <w:rsid w:val="00EB6DD1"/>
    <w:rsid w:val="00EB74CA"/>
    <w:rsid w:val="00EB78DE"/>
    <w:rsid w:val="00EC5BB6"/>
    <w:rsid w:val="00ED280B"/>
    <w:rsid w:val="00ED294A"/>
    <w:rsid w:val="00ED38BD"/>
    <w:rsid w:val="00EE2422"/>
    <w:rsid w:val="00EE4003"/>
    <w:rsid w:val="00EE7E07"/>
    <w:rsid w:val="00EF0757"/>
    <w:rsid w:val="00EF15CD"/>
    <w:rsid w:val="00EF4E87"/>
    <w:rsid w:val="00EF6A53"/>
    <w:rsid w:val="00F00B8F"/>
    <w:rsid w:val="00F0505D"/>
    <w:rsid w:val="00F05967"/>
    <w:rsid w:val="00F11A69"/>
    <w:rsid w:val="00F1628B"/>
    <w:rsid w:val="00F224AA"/>
    <w:rsid w:val="00F23ED1"/>
    <w:rsid w:val="00F24446"/>
    <w:rsid w:val="00F2569B"/>
    <w:rsid w:val="00F27652"/>
    <w:rsid w:val="00F40448"/>
    <w:rsid w:val="00F414CF"/>
    <w:rsid w:val="00F42EAE"/>
    <w:rsid w:val="00F46710"/>
    <w:rsid w:val="00F5328F"/>
    <w:rsid w:val="00F535B0"/>
    <w:rsid w:val="00F558C0"/>
    <w:rsid w:val="00F56625"/>
    <w:rsid w:val="00F6185D"/>
    <w:rsid w:val="00F6455E"/>
    <w:rsid w:val="00F739B4"/>
    <w:rsid w:val="00F7476A"/>
    <w:rsid w:val="00F7501B"/>
    <w:rsid w:val="00F754B4"/>
    <w:rsid w:val="00F810CE"/>
    <w:rsid w:val="00F83FB7"/>
    <w:rsid w:val="00F9769D"/>
    <w:rsid w:val="00FA3B68"/>
    <w:rsid w:val="00FB0AD8"/>
    <w:rsid w:val="00FB2EE0"/>
    <w:rsid w:val="00FC0E86"/>
    <w:rsid w:val="00FC2575"/>
    <w:rsid w:val="00FC3F52"/>
    <w:rsid w:val="00FC5BB8"/>
    <w:rsid w:val="00FC68B0"/>
    <w:rsid w:val="00FC736D"/>
    <w:rsid w:val="00FD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2543B"/>
  <w15:chartTrackingRefBased/>
  <w15:docId w15:val="{85100209-53E3-4270-AF33-06E41109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FCF"/>
    <w:pPr>
      <w:spacing w:line="240" w:lineRule="auto"/>
    </w:pPr>
    <w:rPr>
      <w:sz w:val="20"/>
      <w:szCs w:val="20"/>
    </w:rPr>
  </w:style>
  <w:style w:type="paragraph" w:styleId="Titre1">
    <w:name w:val="heading 1"/>
    <w:aliases w:val="level 1,1,Heading Annex0,t,t1,heading 1,Titre 1 CS,Heading 1A,h1,Level 1,section heading,X.1,Main Para,Ctrl+1,MINISTERE DEF,Titre 1:Titre Article,Chapter,H,Titre 1 PAGE 1,Titre T1,Titre 1 dn,stydde,1titre,1titre1,1titre2,1titre3,1titre4,1titre5"/>
    <w:basedOn w:val="Normal"/>
    <w:next w:val="Normal"/>
    <w:link w:val="Titre1C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0B112D"/>
    <w:pPr>
      <w:spacing w:after="240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itre1Car">
    <w:name w:val="Titre 1 Car"/>
    <w:aliases w:val="level 1 Car,1 Car,Heading Annex0 Car,t Car,t1 Car,heading 1 Car,Titre 1 CS Car,Heading 1A Car,h1 Car,Level 1 Car,section heading Car,X.1 Car,Main Para Car,Ctrl+1 Car,MINISTERE DEF Car,Titre 1:Titre Article Car,Chapter Car,H Car,Titre T1 Car"/>
    <w:basedOn w:val="Policepardfaut"/>
    <w:link w:val="Titre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leaudeconseils">
    <w:name w:val="Tableau de conseils"/>
    <w:basedOn w:val="Tableau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xtedeconseil">
    <w:name w:val="Texte de conseil"/>
    <w:basedOn w:val="Normal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8961F2"/>
    <w:rPr>
      <w:color w:val="595959" w:themeColor="text1" w:themeTint="A6"/>
    </w:rPr>
  </w:style>
  <w:style w:type="paragraph" w:styleId="Sansinterligne">
    <w:name w:val="No Spacing"/>
    <w:basedOn w:val="Normal"/>
    <w:link w:val="SansinterligneCar"/>
    <w:uiPriority w:val="1"/>
    <w:qFormat/>
    <w:rsid w:val="004B6087"/>
    <w:pPr>
      <w:spacing w:before="0" w:after="0"/>
    </w:pPr>
  </w:style>
  <w:style w:type="character" w:customStyle="1" w:styleId="Titre2Car">
    <w:name w:val="Titre 2 Car"/>
    <w:basedOn w:val="Policepardfaut"/>
    <w:link w:val="Titre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Listepuces">
    <w:name w:val="List Bullet"/>
    <w:basedOn w:val="Normal"/>
    <w:uiPriority w:val="99"/>
    <w:qFormat/>
    <w:rsid w:val="007A6C69"/>
    <w:pPr>
      <w:numPr>
        <w:numId w:val="1"/>
      </w:numPr>
      <w:spacing w:after="60"/>
    </w:pPr>
    <w:rPr>
      <w:b/>
      <w:color w:val="1F4E79" w:themeColor="accent5" w:themeShade="80"/>
    </w:rPr>
  </w:style>
  <w:style w:type="paragraph" w:styleId="En-tte">
    <w:name w:val="header"/>
    <w:basedOn w:val="Normal"/>
    <w:link w:val="En-tteCar"/>
    <w:uiPriority w:val="99"/>
    <w:semiHidden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0B112D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2A04F7"/>
    <w:pPr>
      <w:spacing w:after="0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PieddepageCar">
    <w:name w:val="Pied de page Car"/>
    <w:basedOn w:val="Policepardfaut"/>
    <w:link w:val="Pieddepage"/>
    <w:uiPriority w:val="99"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lledetableauclaire">
    <w:name w:val="Grid Table Light"/>
    <w:basedOn w:val="Tableau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audeproposition">
    <w:name w:val="Tableau de proposition"/>
    <w:basedOn w:val="Tableau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Notedebasdepage">
    <w:name w:val="footnote text"/>
    <w:basedOn w:val="Normal"/>
    <w:link w:val="NotedebasdepageCar"/>
    <w:uiPriority w:val="12"/>
    <w:qFormat/>
    <w:pPr>
      <w:spacing w:before="140" w:after="0"/>
    </w:pPr>
    <w:rPr>
      <w:i/>
      <w:iCs/>
      <w:sz w:val="14"/>
      <w:szCs w:val="14"/>
    </w:rPr>
  </w:style>
  <w:style w:type="character" w:customStyle="1" w:styleId="NotedebasdepageCar">
    <w:name w:val="Note de bas de page Car"/>
    <w:basedOn w:val="Policepardfaut"/>
    <w:link w:val="Notedebasdepage"/>
    <w:uiPriority w:val="12"/>
    <w:rsid w:val="000B112D"/>
    <w:rPr>
      <w:i/>
      <w:iCs/>
      <w:sz w:val="14"/>
      <w:szCs w:val="14"/>
    </w:rPr>
  </w:style>
  <w:style w:type="paragraph" w:customStyle="1" w:styleId="Dcimaledetextedetableau">
    <w:name w:val="Décimale de texte de tableau"/>
    <w:basedOn w:val="Normal"/>
    <w:uiPriority w:val="12"/>
    <w:qFormat/>
    <w:pPr>
      <w:tabs>
        <w:tab w:val="decimal" w:pos="936"/>
      </w:tabs>
      <w:spacing w:before="120" w:after="120"/>
    </w:pPr>
  </w:style>
  <w:style w:type="paragraph" w:styleId="Signature">
    <w:name w:val="Signature"/>
    <w:basedOn w:val="Normal"/>
    <w:link w:val="SignatureCar"/>
    <w:uiPriority w:val="12"/>
    <w:qFormat/>
    <w:pPr>
      <w:spacing w:before="960" w:after="0"/>
    </w:pPr>
  </w:style>
  <w:style w:type="character" w:customStyle="1" w:styleId="SignatureCar">
    <w:name w:val="Signature Car"/>
    <w:basedOn w:val="Policepardfaut"/>
    <w:link w:val="Signature"/>
    <w:uiPriority w:val="12"/>
    <w:rsid w:val="000B112D"/>
    <w:rPr>
      <w:sz w:val="20"/>
      <w:szCs w:val="20"/>
    </w:rPr>
  </w:style>
  <w:style w:type="character" w:styleId="lev">
    <w:name w:val="Strong"/>
    <w:uiPriority w:val="22"/>
    <w:qFormat/>
    <w:rsid w:val="004B6087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B6087"/>
    <w:rPr>
      <w:i/>
      <w:caps/>
      <w:spacing w:val="10"/>
      <w:sz w:val="18"/>
      <w:szCs w:val="18"/>
    </w:rPr>
  </w:style>
  <w:style w:type="character" w:styleId="Accentuationintense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frenceintense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Normalcentr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Lienhypertexte">
    <w:name w:val="Hyperlink"/>
    <w:basedOn w:val="Policepardfaut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Mentionnonrsolue1">
    <w:name w:val="Mention non résolue 1"/>
    <w:basedOn w:val="Policepardfau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Lgende">
    <w:name w:val="caption"/>
    <w:basedOn w:val="Normal"/>
    <w:next w:val="Normal"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Accentuation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B6087"/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4B608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4B6087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B112D"/>
    <w:rPr>
      <w:i/>
      <w:iCs/>
      <w:sz w:val="20"/>
      <w:szCs w:val="20"/>
    </w:rPr>
  </w:style>
  <w:style w:type="character" w:styleId="Accentuationlgre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frencelgre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itredulivr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B6087"/>
    <w:pPr>
      <w:outlineLvl w:val="9"/>
    </w:pPr>
  </w:style>
  <w:style w:type="table" w:styleId="TableauListe1Clair-Accentuation1">
    <w:name w:val="List Table 1 Light Accent 1"/>
    <w:basedOn w:val="Tableau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1Clair-Accentuation5">
    <w:name w:val="Grid Table 1 Light Accent 5"/>
    <w:basedOn w:val="Tableau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-Accentuation2">
    <w:name w:val="Grid Table 2 Accent 2"/>
    <w:basedOn w:val="Tableau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3">
    <w:name w:val="Grid Table 3"/>
    <w:basedOn w:val="Tableau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2-Accentuation6">
    <w:name w:val="Grid Table 2 Accent 6"/>
    <w:basedOn w:val="Tableau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2-Accentuation5">
    <w:name w:val="Grid Table 2 Accent 5"/>
    <w:basedOn w:val="Tableau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612C93"/>
    <w:rPr>
      <w:color w:val="605E5C"/>
      <w:shd w:val="clear" w:color="auto" w:fill="E1DFDD"/>
    </w:rPr>
  </w:style>
  <w:style w:type="character" w:customStyle="1" w:styleId="btcastxpert">
    <w:name w:val="bt_castxpert"/>
    <w:rsid w:val="00EA3C46"/>
    <w:rPr>
      <w:rFonts w:ascii="Berthold Series" w:hAnsi="Berthold Series"/>
      <w:sz w:val="32"/>
    </w:rPr>
  </w:style>
  <w:style w:type="character" w:customStyle="1" w:styleId="btkopfpfad">
    <w:name w:val="bt_kopf_pfad"/>
    <w:rsid w:val="00EA3C46"/>
    <w:rPr>
      <w:rFonts w:ascii="Frutiger LT Std 55 Roman" w:hAnsi="Frutiger LT Std 55 Roman"/>
      <w:sz w:val="18"/>
      <w:szCs w:val="22"/>
    </w:rPr>
  </w:style>
  <w:style w:type="paragraph" w:customStyle="1" w:styleId="Kopfzeilerechts">
    <w:name w:val="Kopfzeile_rechts"/>
    <w:basedOn w:val="Normal"/>
    <w:qFormat/>
    <w:rsid w:val="00EA3C46"/>
    <w:pPr>
      <w:tabs>
        <w:tab w:val="right" w:pos="8789"/>
      </w:tabs>
      <w:suppressAutoHyphens/>
      <w:spacing w:before="100" w:beforeAutospacing="1" w:after="100" w:afterAutospacing="1" w:line="288" w:lineRule="auto"/>
    </w:pPr>
    <w:rPr>
      <w:rFonts w:ascii="Frutiger LT Std 55 Roman" w:eastAsia="Times New Roman" w:hAnsi="Frutiger LT Std 55 Roman" w:cs="Times New Roman"/>
      <w:b/>
      <w:noProof/>
      <w:color w:val="FFFFFF" w:themeColor="background1"/>
      <w:lang w:val="en-US" w:eastAsia="en-GB" w:bidi="en-GB"/>
    </w:rPr>
  </w:style>
  <w:style w:type="paragraph" w:customStyle="1" w:styleId="bttabellefliess">
    <w:name w:val="bt_tabelle_fliess"/>
    <w:basedOn w:val="Normal"/>
    <w:link w:val="bttabellefliessChar"/>
    <w:qFormat/>
    <w:rsid w:val="00EA3C46"/>
    <w:pPr>
      <w:spacing w:before="60" w:after="60"/>
      <w:ind w:left="85"/>
    </w:pPr>
    <w:rPr>
      <w:rFonts w:ascii="Frutiger LT Std 55 Roman" w:eastAsia="Times New Roman" w:hAnsi="Frutiger LT Std 55 Roman" w:cs="Times New Roman"/>
      <w:szCs w:val="24"/>
      <w:lang w:val="en-US" w:eastAsia="en-GB" w:bidi="en-GB"/>
    </w:rPr>
  </w:style>
  <w:style w:type="character" w:customStyle="1" w:styleId="bttabellefliessChar">
    <w:name w:val="bt_tabelle_fliess Char"/>
    <w:basedOn w:val="Policepardfaut"/>
    <w:link w:val="bttabellefliess"/>
    <w:rsid w:val="00EA3C46"/>
    <w:rPr>
      <w:rFonts w:ascii="Frutiger LT Std 55 Roman" w:eastAsia="Times New Roman" w:hAnsi="Frutiger LT Std 55 Roman" w:cs="Times New Roman"/>
      <w:sz w:val="20"/>
      <w:szCs w:val="24"/>
      <w:lang w:val="en-US" w:eastAsia="en-GB" w:bidi="en-GB"/>
    </w:rPr>
  </w:style>
  <w:style w:type="paragraph" w:styleId="TM1">
    <w:name w:val="toc 1"/>
    <w:basedOn w:val="Normal"/>
    <w:next w:val="Normal"/>
    <w:autoRedefine/>
    <w:uiPriority w:val="39"/>
    <w:unhideWhenUsed/>
    <w:rsid w:val="00907D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83FB7"/>
    <w:pPr>
      <w:spacing w:after="100"/>
      <w:ind w:left="200"/>
    </w:pPr>
  </w:style>
  <w:style w:type="paragraph" w:customStyle="1" w:styleId="CorpsTexteI10BT">
    <w:name w:val="Corps Texte I1.0 BT"/>
    <w:basedOn w:val="Normal"/>
    <w:link w:val="CorpsTexteI10BTCar"/>
    <w:qFormat/>
    <w:rsid w:val="00F754B4"/>
    <w:pPr>
      <w:suppressAutoHyphens/>
      <w:spacing w:before="0" w:after="60"/>
      <w:jc w:val="both"/>
    </w:pPr>
    <w:rPr>
      <w:rFonts w:ascii="Arial" w:eastAsia="Calibri" w:hAnsi="Arial" w:cs="Arial"/>
      <w:color w:val="263F6A"/>
      <w:sz w:val="22"/>
      <w:szCs w:val="22"/>
      <w:lang w:eastAsia="en-US"/>
    </w:rPr>
  </w:style>
  <w:style w:type="character" w:customStyle="1" w:styleId="CorpsTexteI10BTCar">
    <w:name w:val="Corps Texte I1.0 BT Car"/>
    <w:link w:val="CorpsTexteI10BT"/>
    <w:locked/>
    <w:rsid w:val="00F754B4"/>
    <w:rPr>
      <w:rFonts w:ascii="Arial" w:eastAsia="Calibri" w:hAnsi="Arial" w:cs="Arial"/>
      <w:color w:val="263F6A"/>
      <w:lang w:eastAsia="en-US"/>
    </w:rPr>
  </w:style>
  <w:style w:type="table" w:styleId="TableauListe3-Accentuation1">
    <w:name w:val="List Table 3 Accent 1"/>
    <w:basedOn w:val="TableauNormal"/>
    <w:uiPriority w:val="48"/>
    <w:rsid w:val="00F7476A"/>
    <w:pPr>
      <w:spacing w:before="0"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M3">
    <w:name w:val="toc 3"/>
    <w:basedOn w:val="Normal"/>
    <w:next w:val="Normal"/>
    <w:autoRedefine/>
    <w:uiPriority w:val="39"/>
    <w:unhideWhenUsed/>
    <w:rsid w:val="000D0448"/>
    <w:pPr>
      <w:spacing w:after="100"/>
      <w:ind w:left="400"/>
    </w:pPr>
  </w:style>
  <w:style w:type="paragraph" w:customStyle="1" w:styleId="Default">
    <w:name w:val="Default"/>
    <w:rsid w:val="005D18B4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color w:val="000000"/>
      <w:sz w:val="24"/>
      <w:szCs w:val="24"/>
      <w:lang w:eastAsia="fr-FR"/>
    </w:rPr>
  </w:style>
  <w:style w:type="table" w:styleId="TableauListe4-Accentuation1">
    <w:name w:val="List Table 4 Accent 1"/>
    <w:basedOn w:val="TableauNormal"/>
    <w:uiPriority w:val="49"/>
    <w:rsid w:val="00945E21"/>
    <w:pPr>
      <w:spacing w:before="0"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E2506F"/>
    <w:pPr>
      <w:widowControl w:val="0"/>
      <w:autoSpaceDE w:val="0"/>
      <w:autoSpaceDN w:val="0"/>
      <w:spacing w:before="0" w:after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E2506F"/>
    <w:rPr>
      <w:rFonts w:ascii="Arial" w:eastAsia="Arial" w:hAnsi="Arial" w:cs="Arial"/>
      <w:lang w:eastAsia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46451D"/>
    <w:rPr>
      <w:color w:val="954F72" w:themeColor="followedHyperlink"/>
      <w:u w:val="single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66716"/>
    <w:pPr>
      <w:spacing w:before="0" w:after="120" w:line="480" w:lineRule="auto"/>
      <w:ind w:left="283"/>
      <w:jc w:val="both"/>
    </w:pPr>
    <w:rPr>
      <w:rFonts w:ascii="Arial" w:eastAsia="Times New Roman" w:hAnsi="Arial" w:cs="Times New Roman"/>
      <w:sz w:val="22"/>
      <w:lang w:eastAsia="fr-FR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66716"/>
    <w:rPr>
      <w:rFonts w:ascii="Arial" w:eastAsia="Times New Roman" w:hAnsi="Arial" w:cs="Times New Roman"/>
      <w:szCs w:val="2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C0217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02175"/>
    <w:pPr>
      <w:spacing w:before="0" w:after="160"/>
    </w:pPr>
    <w:rPr>
      <w:rFonts w:eastAsiaTheme="minorHAnsi"/>
      <w:kern w:val="2"/>
      <w:lang w:eastAsia="en-US"/>
      <w14:ligatures w14:val="standardContextual"/>
    </w:rPr>
  </w:style>
  <w:style w:type="character" w:customStyle="1" w:styleId="CommentaireCar">
    <w:name w:val="Commentaire Car"/>
    <w:basedOn w:val="Policepardfaut"/>
    <w:link w:val="Commentaire"/>
    <w:uiPriority w:val="99"/>
    <w:rsid w:val="00C02175"/>
    <w:rPr>
      <w:rFonts w:eastAsiaTheme="minorHAnsi"/>
      <w:kern w:val="2"/>
      <w:sz w:val="20"/>
      <w:szCs w:val="20"/>
      <w:lang w:eastAsia="en-US"/>
      <w14:ligatures w14:val="standardContextua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36DD"/>
    <w:pPr>
      <w:spacing w:before="200" w:after="200"/>
    </w:pPr>
    <w:rPr>
      <w:rFonts w:eastAsiaTheme="minorEastAsia"/>
      <w:b/>
      <w:bCs/>
      <w:kern w:val="0"/>
      <w:lang w:eastAsia="ja-JP"/>
      <w14:ligatures w14:val="none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36DD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uet\AppData\Local\Microsoft\Office\16.0\DTS\fr-FR%7b83050083-9097-4E39-BB0F-6AE57CD7513A%7d\%7b695CF125-482B-418C-AEDE-54208FE9D5FE%7dtf02911896_win32.dot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1853C-986D-402E-A19D-C55D433A577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{695CF125-482B-418C-AEDE-54208FE9D5FE}tf02911896_win32</Template>
  <TotalTime>25</TotalTime>
  <Pages>57</Pages>
  <Words>9661</Words>
  <Characters>53136</Characters>
  <Application>Microsoft Office Word</Application>
  <DocSecurity>0</DocSecurity>
  <Lines>442</Lines>
  <Paragraphs>125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D’ASSURANCE QUALITE PARTICULIER</vt:lpstr>
      <vt:lpstr/>
    </vt:vector>
  </TitlesOfParts>
  <Company>Projet Fourniture et installation de capteur radiologiques pour la surveillance des entrées/sorties piétons, véhicules</Company>
  <LinksUpToDate>false</LinksUpToDate>
  <CharactersWithSpaces>62672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D’ASSURANCE QUALITE PARTICULIER</dc:title>
  <dc:subject>Référence du document ABC250020-DAQ-1000-A</dc:subject>
  <dc:creator>Aurélie DRUET</dc:creator>
  <cp:lastModifiedBy>Alexandre Veitmann</cp:lastModifiedBy>
  <cp:revision>3</cp:revision>
  <cp:lastPrinted>2025-07-22T13:05:00Z</cp:lastPrinted>
  <dcterms:created xsi:type="dcterms:W3CDTF">2025-10-29T16:00:00Z</dcterms:created>
  <dcterms:modified xsi:type="dcterms:W3CDTF">2025-10-29T16:16:00Z</dcterms:modified>
  <cp:contentStatus/>
</cp:coreProperties>
</file>